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1563C" w14:textId="5EC49C09" w:rsidR="00C6554A" w:rsidRPr="008B5277" w:rsidRDefault="00C500CD" w:rsidP="00C500CD">
      <w:pPr>
        <w:pStyle w:val="Photo"/>
      </w:pPr>
      <w:bookmarkStart w:id="0" w:name="_Toc321147149"/>
      <w:bookmarkStart w:id="1" w:name="_Toc318188227"/>
      <w:bookmarkStart w:id="2" w:name="_Toc318188327"/>
      <w:bookmarkStart w:id="3" w:name="_Toc318189312"/>
      <w:bookmarkStart w:id="4" w:name="_Toc321147011"/>
      <w:r w:rsidRPr="00C500CD">
        <mc:AlternateContent>
          <mc:Choice Requires="wpg">
            <w:drawing>
              <wp:anchor distT="0" distB="0" distL="114300" distR="114300" simplePos="0" relativeHeight="251663360" behindDoc="0" locked="0" layoutInCell="1" allowOverlap="1" wp14:anchorId="497271F6" wp14:editId="21B62073">
                <wp:simplePos x="0" y="0"/>
                <wp:positionH relativeFrom="column">
                  <wp:posOffset>1267428</wp:posOffset>
                </wp:positionH>
                <wp:positionV relativeFrom="paragraph">
                  <wp:posOffset>-699890</wp:posOffset>
                </wp:positionV>
                <wp:extent cx="3123355" cy="2691673"/>
                <wp:effectExtent l="0" t="0" r="1270" b="0"/>
                <wp:wrapNone/>
                <wp:docPr id="221" name="Google Shape;221;p30"/>
                <wp:cNvGraphicFramePr/>
                <a:graphic xmlns:a="http://schemas.openxmlformats.org/drawingml/2006/main">
                  <a:graphicData uri="http://schemas.microsoft.com/office/word/2010/wordprocessingGroup">
                    <wpg:wgp>
                      <wpg:cNvGrpSpPr/>
                      <wpg:grpSpPr>
                        <a:xfrm>
                          <a:off x="0" y="0"/>
                          <a:ext cx="3123355" cy="2691673"/>
                          <a:chOff x="0" y="0"/>
                          <a:chExt cx="3123354" cy="2691674"/>
                        </a:xfrm>
                      </wpg:grpSpPr>
                      <wpg:grpSp>
                        <wpg:cNvPr id="403294742" name="Google Shape;222;p30"/>
                        <wpg:cNvGrpSpPr/>
                        <wpg:grpSpPr>
                          <a:xfrm>
                            <a:off x="0" y="0"/>
                            <a:ext cx="3123354" cy="2691674"/>
                            <a:chOff x="0" y="0"/>
                            <a:chExt cx="3123354" cy="2691674"/>
                          </a:xfrm>
                        </wpg:grpSpPr>
                        <wpg:grpSp>
                          <wpg:cNvPr id="1750156254" name="Google Shape;223;p30"/>
                          <wpg:cNvGrpSpPr/>
                          <wpg:grpSpPr>
                            <a:xfrm>
                              <a:off x="0" y="0"/>
                              <a:ext cx="3046014" cy="2691674"/>
                              <a:chOff x="0" y="0"/>
                              <a:chExt cx="3046014" cy="2691674"/>
                            </a:xfrm>
                          </wpg:grpSpPr>
                          <wps:wsp>
                            <wps:cNvPr id="1612556853" name="Google Shape;224;p30"/>
                            <wps:cNvSpPr/>
                            <wps:spPr>
                              <a:xfrm>
                                <a:off x="1502618" y="0"/>
                                <a:ext cx="62248" cy="556662"/>
                              </a:xfrm>
                              <a:custGeom>
                                <a:avLst/>
                                <a:gdLst/>
                                <a:ahLst/>
                                <a:cxnLst/>
                                <a:rect l="l" t="t" r="r" b="b"/>
                                <a:pathLst>
                                  <a:path w="1902" h="17009" extrusionOk="0">
                                    <a:moveTo>
                                      <a:pt x="951" y="1"/>
                                    </a:moveTo>
                                    <a:cubicBezTo>
                                      <a:pt x="425" y="1"/>
                                      <a:pt x="0" y="428"/>
                                      <a:pt x="0" y="952"/>
                                    </a:cubicBezTo>
                                    <a:lnTo>
                                      <a:pt x="0" y="16057"/>
                                    </a:lnTo>
                                    <a:cubicBezTo>
                                      <a:pt x="0" y="16583"/>
                                      <a:pt x="425" y="17008"/>
                                      <a:pt x="951" y="17008"/>
                                    </a:cubicBezTo>
                                    <a:cubicBezTo>
                                      <a:pt x="1477" y="17008"/>
                                      <a:pt x="1902" y="16583"/>
                                      <a:pt x="1902" y="16057"/>
                                    </a:cubicBezTo>
                                    <a:lnTo>
                                      <a:pt x="1902" y="952"/>
                                    </a:lnTo>
                                    <a:cubicBezTo>
                                      <a:pt x="1902" y="428"/>
                                      <a:pt x="1477" y="1"/>
                                      <a:pt x="951" y="1"/>
                                    </a:cubicBezTo>
                                    <a:close/>
                                  </a:path>
                                </a:pathLst>
                              </a:custGeom>
                              <a:solidFill>
                                <a:schemeClr val="dk2"/>
                              </a:solidFill>
                              <a:ln>
                                <a:noFill/>
                              </a:ln>
                            </wps:spPr>
                            <wps:bodyPr spcFirstLastPara="1" wrap="square" lIns="91425" tIns="91425" rIns="91425" bIns="91425" anchor="ctr" anchorCtr="0">
                              <a:noAutofit/>
                            </wps:bodyPr>
                          </wps:wsp>
                          <wps:wsp>
                            <wps:cNvPr id="127104746" name="Google Shape;225;p30"/>
                            <wps:cNvSpPr/>
                            <wps:spPr>
                              <a:xfrm>
                                <a:off x="1385781" y="130387"/>
                                <a:ext cx="295922" cy="147961"/>
                              </a:xfrm>
                              <a:custGeom>
                                <a:avLst/>
                                <a:gdLst/>
                                <a:ahLst/>
                                <a:cxnLst/>
                                <a:rect l="l" t="t" r="r" b="b"/>
                                <a:pathLst>
                                  <a:path w="9042" h="4521" extrusionOk="0">
                                    <a:moveTo>
                                      <a:pt x="4521" y="0"/>
                                    </a:moveTo>
                                    <a:cubicBezTo>
                                      <a:pt x="2742" y="0"/>
                                      <a:pt x="1203" y="1029"/>
                                      <a:pt x="467" y="2525"/>
                                    </a:cubicBezTo>
                                    <a:cubicBezTo>
                                      <a:pt x="168" y="3128"/>
                                      <a:pt x="1" y="3804"/>
                                      <a:pt x="1" y="4521"/>
                                    </a:cubicBezTo>
                                    <a:lnTo>
                                      <a:pt x="9041" y="4521"/>
                                    </a:lnTo>
                                    <a:cubicBezTo>
                                      <a:pt x="9041" y="3722"/>
                                      <a:pt x="8833" y="2973"/>
                                      <a:pt x="8470" y="2321"/>
                                    </a:cubicBezTo>
                                    <a:cubicBezTo>
                                      <a:pt x="7695" y="936"/>
                                      <a:pt x="6219" y="0"/>
                                      <a:pt x="4521" y="0"/>
                                    </a:cubicBezTo>
                                    <a:close/>
                                  </a:path>
                                </a:pathLst>
                              </a:custGeom>
                              <a:solidFill>
                                <a:schemeClr val="dk1"/>
                              </a:solidFill>
                              <a:ln>
                                <a:noFill/>
                              </a:ln>
                            </wps:spPr>
                            <wps:bodyPr spcFirstLastPara="1" wrap="square" lIns="91425" tIns="91425" rIns="91425" bIns="91425" anchor="ctr" anchorCtr="0">
                              <a:noAutofit/>
                            </wps:bodyPr>
                          </wps:wsp>
                          <wps:wsp>
                            <wps:cNvPr id="1636197654" name="Google Shape;226;p30"/>
                            <wps:cNvSpPr/>
                            <wps:spPr>
                              <a:xfrm>
                                <a:off x="1385781" y="206315"/>
                                <a:ext cx="295922" cy="72033"/>
                              </a:xfrm>
                              <a:custGeom>
                                <a:avLst/>
                                <a:gdLst/>
                                <a:ahLst/>
                                <a:cxnLst/>
                                <a:rect l="l" t="t" r="r" b="b"/>
                                <a:pathLst>
                                  <a:path w="9042" h="2201" extrusionOk="0">
                                    <a:moveTo>
                                      <a:pt x="8470" y="1"/>
                                    </a:moveTo>
                                    <a:cubicBezTo>
                                      <a:pt x="7062" y="720"/>
                                      <a:pt x="5668" y="970"/>
                                      <a:pt x="4407" y="970"/>
                                    </a:cubicBezTo>
                                    <a:cubicBezTo>
                                      <a:pt x="2795" y="970"/>
                                      <a:pt x="1399" y="561"/>
                                      <a:pt x="467" y="205"/>
                                    </a:cubicBezTo>
                                    <a:cubicBezTo>
                                      <a:pt x="168" y="808"/>
                                      <a:pt x="1" y="1484"/>
                                      <a:pt x="1" y="2201"/>
                                    </a:cubicBezTo>
                                    <a:lnTo>
                                      <a:pt x="9041" y="2201"/>
                                    </a:lnTo>
                                    <a:cubicBezTo>
                                      <a:pt x="9041" y="1402"/>
                                      <a:pt x="8833" y="653"/>
                                      <a:pt x="8470" y="1"/>
                                    </a:cubicBezTo>
                                    <a:close/>
                                  </a:path>
                                </a:pathLst>
                              </a:custGeom>
                              <a:solidFill>
                                <a:srgbClr val="FFFFFF">
                                  <a:alpha val="39240"/>
                                </a:srgbClr>
                              </a:solidFill>
                              <a:ln>
                                <a:noFill/>
                              </a:ln>
                            </wps:spPr>
                            <wps:bodyPr spcFirstLastPara="1" wrap="square" lIns="91425" tIns="91425" rIns="91425" bIns="91425" anchor="ctr" anchorCtr="0">
                              <a:noAutofit/>
                            </wps:bodyPr>
                          </wps:wsp>
                          <wps:wsp>
                            <wps:cNvPr id="2132248500" name="Google Shape;227;p30"/>
                            <wps:cNvSpPr/>
                            <wps:spPr>
                              <a:xfrm>
                                <a:off x="552506" y="2521229"/>
                                <a:ext cx="1959952" cy="170445"/>
                              </a:xfrm>
                              <a:custGeom>
                                <a:avLst/>
                                <a:gdLst/>
                                <a:ahLst/>
                                <a:cxnLst/>
                                <a:rect l="l" t="t" r="r" b="b"/>
                                <a:pathLst>
                                  <a:path w="59887" h="5208" extrusionOk="0">
                                    <a:moveTo>
                                      <a:pt x="29943" y="1"/>
                                    </a:moveTo>
                                    <a:cubicBezTo>
                                      <a:pt x="22002" y="1"/>
                                      <a:pt x="14385" y="276"/>
                                      <a:pt x="8770" y="763"/>
                                    </a:cubicBezTo>
                                    <a:cubicBezTo>
                                      <a:pt x="3153" y="1252"/>
                                      <a:pt x="0" y="1913"/>
                                      <a:pt x="0" y="2604"/>
                                    </a:cubicBezTo>
                                    <a:cubicBezTo>
                                      <a:pt x="0" y="3295"/>
                                      <a:pt x="3153" y="3956"/>
                                      <a:pt x="8770" y="4446"/>
                                    </a:cubicBezTo>
                                    <a:cubicBezTo>
                                      <a:pt x="14385" y="4933"/>
                                      <a:pt x="22002" y="5208"/>
                                      <a:pt x="29943" y="5208"/>
                                    </a:cubicBezTo>
                                    <a:cubicBezTo>
                                      <a:pt x="37885" y="5208"/>
                                      <a:pt x="45500" y="4933"/>
                                      <a:pt x="51117" y="4446"/>
                                    </a:cubicBezTo>
                                    <a:cubicBezTo>
                                      <a:pt x="56731" y="3956"/>
                                      <a:pt x="59886" y="3295"/>
                                      <a:pt x="59886" y="2604"/>
                                    </a:cubicBezTo>
                                    <a:cubicBezTo>
                                      <a:pt x="59886" y="1913"/>
                                      <a:pt x="56731" y="1252"/>
                                      <a:pt x="51117" y="763"/>
                                    </a:cubicBezTo>
                                    <a:cubicBezTo>
                                      <a:pt x="45500" y="276"/>
                                      <a:pt x="37885" y="1"/>
                                      <a:pt x="29943" y="1"/>
                                    </a:cubicBezTo>
                                    <a:close/>
                                  </a:path>
                                </a:pathLst>
                              </a:custGeom>
                              <a:solidFill>
                                <a:schemeClr val="dk1"/>
                              </a:solidFill>
                              <a:ln>
                                <a:noFill/>
                              </a:ln>
                            </wps:spPr>
                            <wps:bodyPr spcFirstLastPara="1" wrap="square" lIns="91425" tIns="91425" rIns="91425" bIns="91425" anchor="ctr" anchorCtr="0">
                              <a:noAutofit/>
                            </wps:bodyPr>
                          </wps:wsp>
                          <wps:wsp>
                            <wps:cNvPr id="1402742879" name="Google Shape;228;p30"/>
                            <wps:cNvSpPr/>
                            <wps:spPr>
                              <a:xfrm>
                                <a:off x="1399625" y="303548"/>
                                <a:ext cx="265715" cy="2215979"/>
                              </a:xfrm>
                              <a:custGeom>
                                <a:avLst/>
                                <a:gdLst/>
                                <a:ahLst/>
                                <a:cxnLst/>
                                <a:rect l="l" t="t" r="r" b="b"/>
                                <a:pathLst>
                                  <a:path w="8119" h="67710" extrusionOk="0">
                                    <a:moveTo>
                                      <a:pt x="1990" y="0"/>
                                    </a:moveTo>
                                    <a:lnTo>
                                      <a:pt x="1990" y="1326"/>
                                    </a:lnTo>
                                    <a:cubicBezTo>
                                      <a:pt x="1990" y="2425"/>
                                      <a:pt x="1100" y="3316"/>
                                      <a:pt x="1" y="3316"/>
                                    </a:cubicBezTo>
                                    <a:lnTo>
                                      <a:pt x="1" y="7568"/>
                                    </a:lnTo>
                                    <a:lnTo>
                                      <a:pt x="1" y="7570"/>
                                    </a:lnTo>
                                    <a:cubicBezTo>
                                      <a:pt x="1278" y="8907"/>
                                      <a:pt x="1990" y="10684"/>
                                      <a:pt x="1990" y="12534"/>
                                    </a:cubicBezTo>
                                    <a:lnTo>
                                      <a:pt x="1990" y="67709"/>
                                    </a:lnTo>
                                    <a:lnTo>
                                      <a:pt x="6128" y="67709"/>
                                    </a:lnTo>
                                    <a:lnTo>
                                      <a:pt x="6128" y="12534"/>
                                    </a:lnTo>
                                    <a:cubicBezTo>
                                      <a:pt x="6128" y="10684"/>
                                      <a:pt x="6841" y="8907"/>
                                      <a:pt x="8118" y="7568"/>
                                    </a:cubicBezTo>
                                    <a:lnTo>
                                      <a:pt x="8118" y="3316"/>
                                    </a:lnTo>
                                    <a:cubicBezTo>
                                      <a:pt x="7019" y="3316"/>
                                      <a:pt x="6128" y="2425"/>
                                      <a:pt x="6128" y="1326"/>
                                    </a:cubicBezTo>
                                    <a:lnTo>
                                      <a:pt x="6128" y="0"/>
                                    </a:lnTo>
                                    <a:close/>
                                  </a:path>
                                </a:pathLst>
                              </a:custGeom>
                              <a:solidFill>
                                <a:schemeClr val="dk1"/>
                              </a:solidFill>
                              <a:ln>
                                <a:noFill/>
                              </a:ln>
                            </wps:spPr>
                            <wps:bodyPr spcFirstLastPara="1" wrap="square" lIns="91425" tIns="91425" rIns="91425" bIns="91425" anchor="ctr" anchorCtr="0">
                              <a:noAutofit/>
                            </wps:bodyPr>
                          </wps:wsp>
                          <wps:wsp>
                            <wps:cNvPr id="35775330" name="Google Shape;229;p30"/>
                            <wps:cNvSpPr/>
                            <wps:spPr>
                              <a:xfrm>
                                <a:off x="1449076" y="771977"/>
                                <a:ext cx="169332" cy="102110"/>
                              </a:xfrm>
                              <a:custGeom>
                                <a:avLst/>
                                <a:gdLst/>
                                <a:ahLst/>
                                <a:cxnLst/>
                                <a:rect l="l" t="t" r="r" b="b"/>
                                <a:pathLst>
                                  <a:path w="5174" h="3120" extrusionOk="0">
                                    <a:moveTo>
                                      <a:pt x="67" y="1"/>
                                    </a:moveTo>
                                    <a:cubicBezTo>
                                      <a:pt x="31" y="1"/>
                                      <a:pt x="1" y="31"/>
                                      <a:pt x="1" y="65"/>
                                    </a:cubicBezTo>
                                    <a:lnTo>
                                      <a:pt x="1" y="3055"/>
                                    </a:lnTo>
                                    <a:cubicBezTo>
                                      <a:pt x="1" y="3091"/>
                                      <a:pt x="31" y="3119"/>
                                      <a:pt x="67" y="3119"/>
                                    </a:cubicBezTo>
                                    <a:lnTo>
                                      <a:pt x="5107" y="3119"/>
                                    </a:lnTo>
                                    <a:cubicBezTo>
                                      <a:pt x="5143" y="3119"/>
                                      <a:pt x="5173" y="3091"/>
                                      <a:pt x="5173" y="3055"/>
                                    </a:cubicBezTo>
                                    <a:lnTo>
                                      <a:pt x="5173" y="65"/>
                                    </a:lnTo>
                                    <a:cubicBezTo>
                                      <a:pt x="5173" y="31"/>
                                      <a:pt x="5143" y="1"/>
                                      <a:pt x="5107" y="1"/>
                                    </a:cubicBezTo>
                                    <a:close/>
                                  </a:path>
                                </a:pathLst>
                              </a:custGeom>
                              <a:solidFill>
                                <a:schemeClr val="dk2"/>
                              </a:solidFill>
                              <a:ln>
                                <a:noFill/>
                              </a:ln>
                            </wps:spPr>
                            <wps:bodyPr spcFirstLastPara="1" wrap="square" lIns="91425" tIns="91425" rIns="91425" bIns="91425" anchor="ctr" anchorCtr="0">
                              <a:noAutofit/>
                            </wps:bodyPr>
                          </wps:wsp>
                          <wps:wsp>
                            <wps:cNvPr id="272891037" name="Google Shape;230;p30"/>
                            <wps:cNvSpPr/>
                            <wps:spPr>
                              <a:xfrm>
                                <a:off x="1449076" y="901872"/>
                                <a:ext cx="169332" cy="37898"/>
                              </a:xfrm>
                              <a:custGeom>
                                <a:avLst/>
                                <a:gdLst/>
                                <a:ahLst/>
                                <a:cxnLst/>
                                <a:rect l="l" t="t" r="r" b="b"/>
                                <a:pathLst>
                                  <a:path w="5174" h="1158" extrusionOk="0">
                                    <a:moveTo>
                                      <a:pt x="67" y="0"/>
                                    </a:moveTo>
                                    <a:cubicBezTo>
                                      <a:pt x="31" y="0"/>
                                      <a:pt x="1" y="30"/>
                                      <a:pt x="1" y="65"/>
                                    </a:cubicBezTo>
                                    <a:lnTo>
                                      <a:pt x="1" y="1093"/>
                                    </a:lnTo>
                                    <a:cubicBezTo>
                                      <a:pt x="1" y="1127"/>
                                      <a:pt x="31" y="1157"/>
                                      <a:pt x="67" y="1157"/>
                                    </a:cubicBezTo>
                                    <a:lnTo>
                                      <a:pt x="5107" y="1157"/>
                                    </a:lnTo>
                                    <a:cubicBezTo>
                                      <a:pt x="5143" y="1157"/>
                                      <a:pt x="5173" y="1127"/>
                                      <a:pt x="5173" y="1093"/>
                                    </a:cubicBezTo>
                                    <a:lnTo>
                                      <a:pt x="5173" y="65"/>
                                    </a:lnTo>
                                    <a:cubicBezTo>
                                      <a:pt x="5173" y="30"/>
                                      <a:pt x="5143" y="0"/>
                                      <a:pt x="5107" y="0"/>
                                    </a:cubicBezTo>
                                    <a:close/>
                                  </a:path>
                                </a:pathLst>
                              </a:custGeom>
                              <a:solidFill>
                                <a:schemeClr val="dk2"/>
                              </a:solidFill>
                              <a:ln>
                                <a:noFill/>
                              </a:ln>
                            </wps:spPr>
                            <wps:bodyPr spcFirstLastPara="1" wrap="square" lIns="91425" tIns="91425" rIns="91425" bIns="91425" anchor="ctr" anchorCtr="0">
                              <a:noAutofit/>
                            </wps:bodyPr>
                          </wps:wsp>
                          <wps:wsp>
                            <wps:cNvPr id="1431084104" name="Google Shape;231;p30"/>
                            <wps:cNvSpPr/>
                            <wps:spPr>
                              <a:xfrm>
                                <a:off x="1449076" y="968309"/>
                                <a:ext cx="169332" cy="37898"/>
                              </a:xfrm>
                              <a:custGeom>
                                <a:avLst/>
                                <a:gdLst/>
                                <a:ahLst/>
                                <a:cxnLst/>
                                <a:rect l="l" t="t" r="r" b="b"/>
                                <a:pathLst>
                                  <a:path w="5174" h="1158" extrusionOk="0">
                                    <a:moveTo>
                                      <a:pt x="67" y="1"/>
                                    </a:moveTo>
                                    <a:cubicBezTo>
                                      <a:pt x="31" y="1"/>
                                      <a:pt x="1" y="29"/>
                                      <a:pt x="1" y="65"/>
                                    </a:cubicBezTo>
                                    <a:lnTo>
                                      <a:pt x="1" y="1091"/>
                                    </a:lnTo>
                                    <a:cubicBezTo>
                                      <a:pt x="1" y="1127"/>
                                      <a:pt x="31" y="1157"/>
                                      <a:pt x="67" y="1157"/>
                                    </a:cubicBezTo>
                                    <a:lnTo>
                                      <a:pt x="5107" y="1157"/>
                                    </a:lnTo>
                                    <a:cubicBezTo>
                                      <a:pt x="5143" y="1157"/>
                                      <a:pt x="5173" y="1127"/>
                                      <a:pt x="5173" y="1091"/>
                                    </a:cubicBezTo>
                                    <a:lnTo>
                                      <a:pt x="5173" y="65"/>
                                    </a:lnTo>
                                    <a:cubicBezTo>
                                      <a:pt x="5173" y="29"/>
                                      <a:pt x="5143" y="1"/>
                                      <a:pt x="5107" y="1"/>
                                    </a:cubicBezTo>
                                    <a:close/>
                                  </a:path>
                                </a:pathLst>
                              </a:custGeom>
                              <a:solidFill>
                                <a:schemeClr val="dk2"/>
                              </a:solidFill>
                              <a:ln>
                                <a:noFill/>
                              </a:ln>
                            </wps:spPr>
                            <wps:bodyPr spcFirstLastPara="1" wrap="square" lIns="91425" tIns="91425" rIns="91425" bIns="91425" anchor="ctr" anchorCtr="0">
                              <a:noAutofit/>
                            </wps:bodyPr>
                          </wps:wsp>
                          <wps:wsp>
                            <wps:cNvPr id="1141732754" name="Google Shape;232;p30"/>
                            <wps:cNvSpPr/>
                            <wps:spPr>
                              <a:xfrm>
                                <a:off x="1449076" y="1817555"/>
                                <a:ext cx="169332" cy="37800"/>
                              </a:xfrm>
                              <a:custGeom>
                                <a:avLst/>
                                <a:gdLst/>
                                <a:ahLst/>
                                <a:cxnLst/>
                                <a:rect l="l" t="t" r="r" b="b"/>
                                <a:pathLst>
                                  <a:path w="5174" h="1155" extrusionOk="0">
                                    <a:moveTo>
                                      <a:pt x="67" y="0"/>
                                    </a:moveTo>
                                    <a:cubicBezTo>
                                      <a:pt x="31" y="0"/>
                                      <a:pt x="1" y="28"/>
                                      <a:pt x="1" y="65"/>
                                    </a:cubicBezTo>
                                    <a:lnTo>
                                      <a:pt x="1" y="1091"/>
                                    </a:lnTo>
                                    <a:cubicBezTo>
                                      <a:pt x="1" y="1127"/>
                                      <a:pt x="31" y="1155"/>
                                      <a:pt x="67" y="1155"/>
                                    </a:cubicBezTo>
                                    <a:lnTo>
                                      <a:pt x="5107" y="1155"/>
                                    </a:lnTo>
                                    <a:cubicBezTo>
                                      <a:pt x="5143" y="1155"/>
                                      <a:pt x="5173" y="1127"/>
                                      <a:pt x="5173" y="1091"/>
                                    </a:cubicBezTo>
                                    <a:lnTo>
                                      <a:pt x="5173" y="65"/>
                                    </a:lnTo>
                                    <a:cubicBezTo>
                                      <a:pt x="5173" y="28"/>
                                      <a:pt x="5143" y="0"/>
                                      <a:pt x="5107" y="0"/>
                                    </a:cubicBezTo>
                                    <a:close/>
                                  </a:path>
                                </a:pathLst>
                              </a:custGeom>
                              <a:solidFill>
                                <a:schemeClr val="dk2"/>
                              </a:solidFill>
                              <a:ln>
                                <a:noFill/>
                              </a:ln>
                            </wps:spPr>
                            <wps:bodyPr spcFirstLastPara="1" wrap="square" lIns="91425" tIns="91425" rIns="91425" bIns="91425" anchor="ctr" anchorCtr="0">
                              <a:noAutofit/>
                            </wps:bodyPr>
                          </wps:wsp>
                          <wps:wsp>
                            <wps:cNvPr id="715821989" name="Google Shape;233;p30"/>
                            <wps:cNvSpPr/>
                            <wps:spPr>
                              <a:xfrm>
                                <a:off x="1446425" y="424116"/>
                                <a:ext cx="174863" cy="162623"/>
                              </a:xfrm>
                              <a:custGeom>
                                <a:avLst/>
                                <a:gdLst/>
                                <a:ahLst/>
                                <a:cxnLst/>
                                <a:rect l="l" t="t" r="r" b="b"/>
                                <a:pathLst>
                                  <a:path w="5343" h="4969" extrusionOk="0">
                                    <a:moveTo>
                                      <a:pt x="2676" y="1"/>
                                    </a:moveTo>
                                    <a:cubicBezTo>
                                      <a:pt x="2543" y="1"/>
                                      <a:pt x="2408" y="11"/>
                                      <a:pt x="2273" y="33"/>
                                    </a:cubicBezTo>
                                    <a:cubicBezTo>
                                      <a:pt x="919" y="252"/>
                                      <a:pt x="0" y="1527"/>
                                      <a:pt x="219" y="2882"/>
                                    </a:cubicBezTo>
                                    <a:cubicBezTo>
                                      <a:pt x="418" y="4101"/>
                                      <a:pt x="1471" y="4968"/>
                                      <a:pt x="2667" y="4968"/>
                                    </a:cubicBezTo>
                                    <a:cubicBezTo>
                                      <a:pt x="2800" y="4968"/>
                                      <a:pt x="2934" y="4958"/>
                                      <a:pt x="3069" y="4936"/>
                                    </a:cubicBezTo>
                                    <a:cubicBezTo>
                                      <a:pt x="4424" y="4717"/>
                                      <a:pt x="5342" y="3440"/>
                                      <a:pt x="5123" y="2087"/>
                                    </a:cubicBezTo>
                                    <a:cubicBezTo>
                                      <a:pt x="4924" y="868"/>
                                      <a:pt x="3872" y="1"/>
                                      <a:pt x="2676" y="1"/>
                                    </a:cubicBezTo>
                                    <a:close/>
                                  </a:path>
                                </a:pathLst>
                              </a:custGeom>
                              <a:solidFill>
                                <a:schemeClr val="dk2"/>
                              </a:solidFill>
                              <a:ln>
                                <a:noFill/>
                              </a:ln>
                            </wps:spPr>
                            <wps:bodyPr spcFirstLastPara="1" wrap="square" lIns="91425" tIns="91425" rIns="91425" bIns="91425" anchor="ctr" anchorCtr="0">
                              <a:noAutofit/>
                            </wps:bodyPr>
                          </wps:wsp>
                          <wps:wsp>
                            <wps:cNvPr id="1139645499" name="Google Shape;234;p30"/>
                            <wps:cNvSpPr/>
                            <wps:spPr>
                              <a:xfrm>
                                <a:off x="1475356" y="453865"/>
                                <a:ext cx="117066" cy="103124"/>
                              </a:xfrm>
                              <a:custGeom>
                                <a:avLst/>
                                <a:gdLst/>
                                <a:ahLst/>
                                <a:cxnLst/>
                                <a:rect l="l" t="t" r="r" b="b"/>
                                <a:pathLst>
                                  <a:path w="3577" h="3151" extrusionOk="0">
                                    <a:moveTo>
                                      <a:pt x="1789" y="0"/>
                                    </a:moveTo>
                                    <a:cubicBezTo>
                                      <a:pt x="1171" y="0"/>
                                      <a:pt x="584" y="366"/>
                                      <a:pt x="333" y="972"/>
                                    </a:cubicBezTo>
                                    <a:cubicBezTo>
                                      <a:pt x="0" y="1775"/>
                                      <a:pt x="383" y="2698"/>
                                      <a:pt x="1185" y="3031"/>
                                    </a:cubicBezTo>
                                    <a:cubicBezTo>
                                      <a:pt x="1383" y="3112"/>
                                      <a:pt x="1587" y="3151"/>
                                      <a:pt x="1788" y="3151"/>
                                    </a:cubicBezTo>
                                    <a:cubicBezTo>
                                      <a:pt x="2406" y="3151"/>
                                      <a:pt x="2992" y="2785"/>
                                      <a:pt x="3244" y="2179"/>
                                    </a:cubicBezTo>
                                    <a:cubicBezTo>
                                      <a:pt x="3576" y="1374"/>
                                      <a:pt x="3194" y="453"/>
                                      <a:pt x="2391" y="120"/>
                                    </a:cubicBezTo>
                                    <a:cubicBezTo>
                                      <a:pt x="2194" y="39"/>
                                      <a:pt x="1990" y="0"/>
                                      <a:pt x="1789" y="0"/>
                                    </a:cubicBezTo>
                                    <a:close/>
                                  </a:path>
                                </a:pathLst>
                              </a:custGeom>
                              <a:solidFill>
                                <a:schemeClr val="lt2"/>
                              </a:solidFill>
                              <a:ln>
                                <a:noFill/>
                              </a:ln>
                            </wps:spPr>
                            <wps:bodyPr spcFirstLastPara="1" wrap="square" lIns="91425" tIns="91425" rIns="91425" bIns="91425" anchor="ctr" anchorCtr="0">
                              <a:noAutofit/>
                            </wps:bodyPr>
                          </wps:wsp>
                          <wps:wsp>
                            <wps:cNvPr id="187007370" name="Google Shape;235;p30"/>
                            <wps:cNvSpPr/>
                            <wps:spPr>
                              <a:xfrm>
                                <a:off x="1374752" y="2124702"/>
                                <a:ext cx="318242" cy="295955"/>
                              </a:xfrm>
                              <a:custGeom>
                                <a:avLst/>
                                <a:gdLst/>
                                <a:ahLst/>
                                <a:cxnLst/>
                                <a:rect l="l" t="t" r="r" b="b"/>
                                <a:pathLst>
                                  <a:path w="9724" h="9043" extrusionOk="0">
                                    <a:moveTo>
                                      <a:pt x="4867" y="0"/>
                                    </a:moveTo>
                                    <a:cubicBezTo>
                                      <a:pt x="4627" y="0"/>
                                      <a:pt x="4384" y="19"/>
                                      <a:pt x="4139" y="59"/>
                                    </a:cubicBezTo>
                                    <a:cubicBezTo>
                                      <a:pt x="1675" y="460"/>
                                      <a:pt x="1" y="2780"/>
                                      <a:pt x="400" y="5244"/>
                                    </a:cubicBezTo>
                                    <a:cubicBezTo>
                                      <a:pt x="762" y="7465"/>
                                      <a:pt x="2679" y="9042"/>
                                      <a:pt x="4857" y="9042"/>
                                    </a:cubicBezTo>
                                    <a:cubicBezTo>
                                      <a:pt x="5097" y="9042"/>
                                      <a:pt x="5341" y="9023"/>
                                      <a:pt x="5586" y="8983"/>
                                    </a:cubicBezTo>
                                    <a:cubicBezTo>
                                      <a:pt x="8050" y="8584"/>
                                      <a:pt x="9724" y="6262"/>
                                      <a:pt x="9325" y="3798"/>
                                    </a:cubicBezTo>
                                    <a:cubicBezTo>
                                      <a:pt x="8963" y="1579"/>
                                      <a:pt x="7045" y="0"/>
                                      <a:pt x="4867" y="0"/>
                                    </a:cubicBezTo>
                                    <a:close/>
                                  </a:path>
                                </a:pathLst>
                              </a:custGeom>
                              <a:solidFill>
                                <a:schemeClr val="dk1"/>
                              </a:solidFill>
                              <a:ln>
                                <a:noFill/>
                              </a:ln>
                            </wps:spPr>
                            <wps:bodyPr spcFirstLastPara="1" wrap="square" lIns="91425" tIns="91425" rIns="91425" bIns="91425" anchor="ctr" anchorCtr="0">
                              <a:noAutofit/>
                            </wps:bodyPr>
                          </wps:wsp>
                          <wps:wsp>
                            <wps:cNvPr id="1565505114" name="Google Shape;236;p30"/>
                            <wps:cNvSpPr/>
                            <wps:spPr>
                              <a:xfrm>
                                <a:off x="844304" y="2359391"/>
                                <a:ext cx="1376355" cy="188674"/>
                              </a:xfrm>
                              <a:custGeom>
                                <a:avLst/>
                                <a:gdLst/>
                                <a:ahLst/>
                                <a:cxnLst/>
                                <a:rect l="l" t="t" r="r" b="b"/>
                                <a:pathLst>
                                  <a:path w="42055" h="5765" extrusionOk="0">
                                    <a:moveTo>
                                      <a:pt x="21027" y="1"/>
                                    </a:moveTo>
                                    <a:cubicBezTo>
                                      <a:pt x="9414" y="1"/>
                                      <a:pt x="0" y="2933"/>
                                      <a:pt x="0" y="4892"/>
                                    </a:cubicBezTo>
                                    <a:cubicBezTo>
                                      <a:pt x="0" y="5546"/>
                                      <a:pt x="1046" y="5764"/>
                                      <a:pt x="2871" y="5764"/>
                                    </a:cubicBezTo>
                                    <a:cubicBezTo>
                                      <a:pt x="6520" y="5764"/>
                                      <a:pt x="13285" y="4892"/>
                                      <a:pt x="21027" y="4892"/>
                                    </a:cubicBezTo>
                                    <a:cubicBezTo>
                                      <a:pt x="28770" y="4892"/>
                                      <a:pt x="35535" y="5764"/>
                                      <a:pt x="39184" y="5764"/>
                                    </a:cubicBezTo>
                                    <a:cubicBezTo>
                                      <a:pt x="41009" y="5764"/>
                                      <a:pt x="42055" y="5546"/>
                                      <a:pt x="42055" y="4892"/>
                                    </a:cubicBezTo>
                                    <a:cubicBezTo>
                                      <a:pt x="42055" y="2933"/>
                                      <a:pt x="32641" y="1"/>
                                      <a:pt x="21027" y="1"/>
                                    </a:cubicBezTo>
                                    <a:close/>
                                  </a:path>
                                </a:pathLst>
                              </a:custGeom>
                              <a:solidFill>
                                <a:schemeClr val="dk2"/>
                              </a:solidFill>
                              <a:ln>
                                <a:noFill/>
                              </a:ln>
                            </wps:spPr>
                            <wps:bodyPr spcFirstLastPara="1" wrap="square" lIns="91425" tIns="91425" rIns="91425" bIns="91425" anchor="ctr" anchorCtr="0">
                              <a:noAutofit/>
                            </wps:bodyPr>
                          </wps:wsp>
                          <wps:wsp>
                            <wps:cNvPr id="1732252385" name="Google Shape;237;p30"/>
                            <wps:cNvSpPr/>
                            <wps:spPr>
                              <a:xfrm>
                                <a:off x="1004080" y="2231263"/>
                                <a:ext cx="1056706" cy="315329"/>
                              </a:xfrm>
                              <a:custGeom>
                                <a:avLst/>
                                <a:gdLst/>
                                <a:ahLst/>
                                <a:cxnLst/>
                                <a:rect l="l" t="t" r="r" b="b"/>
                                <a:pathLst>
                                  <a:path w="32288" h="9635" extrusionOk="0">
                                    <a:moveTo>
                                      <a:pt x="16145" y="1"/>
                                    </a:moveTo>
                                    <a:cubicBezTo>
                                      <a:pt x="7230" y="1"/>
                                      <a:pt x="1" y="5414"/>
                                      <a:pt x="1" y="8335"/>
                                    </a:cubicBezTo>
                                    <a:cubicBezTo>
                                      <a:pt x="1" y="9309"/>
                                      <a:pt x="804" y="9634"/>
                                      <a:pt x="2205" y="9634"/>
                                    </a:cubicBezTo>
                                    <a:cubicBezTo>
                                      <a:pt x="5008" y="9634"/>
                                      <a:pt x="10202" y="8335"/>
                                      <a:pt x="16145" y="8335"/>
                                    </a:cubicBezTo>
                                    <a:cubicBezTo>
                                      <a:pt x="22089" y="8335"/>
                                      <a:pt x="27282" y="9634"/>
                                      <a:pt x="30084" y="9634"/>
                                    </a:cubicBezTo>
                                    <a:cubicBezTo>
                                      <a:pt x="31485" y="9634"/>
                                      <a:pt x="32288" y="9309"/>
                                      <a:pt x="32288" y="8335"/>
                                    </a:cubicBezTo>
                                    <a:cubicBezTo>
                                      <a:pt x="32288" y="5414"/>
                                      <a:pt x="25061" y="1"/>
                                      <a:pt x="16145" y="1"/>
                                    </a:cubicBezTo>
                                    <a:close/>
                                  </a:path>
                                </a:pathLst>
                              </a:custGeom>
                              <a:solidFill>
                                <a:schemeClr val="dk2"/>
                              </a:solidFill>
                              <a:ln>
                                <a:noFill/>
                              </a:ln>
                            </wps:spPr>
                            <wps:bodyPr spcFirstLastPara="1" wrap="square" lIns="91425" tIns="91425" rIns="91425" bIns="91425" anchor="ctr" anchorCtr="0">
                              <a:noAutofit/>
                            </wps:bodyPr>
                          </wps:wsp>
                          <wps:wsp>
                            <wps:cNvPr id="848017496" name="Google Shape;238;p30"/>
                            <wps:cNvSpPr/>
                            <wps:spPr>
                              <a:xfrm>
                                <a:off x="734929" y="2504538"/>
                                <a:ext cx="1595040" cy="117590"/>
                              </a:xfrm>
                              <a:custGeom>
                                <a:avLst/>
                                <a:gdLst/>
                                <a:ahLst/>
                                <a:cxnLst/>
                                <a:rect l="l" t="t" r="r" b="b"/>
                                <a:pathLst>
                                  <a:path w="48737" h="3593" extrusionOk="0">
                                    <a:moveTo>
                                      <a:pt x="1797" y="0"/>
                                    </a:moveTo>
                                    <a:cubicBezTo>
                                      <a:pt x="805" y="0"/>
                                      <a:pt x="0" y="805"/>
                                      <a:pt x="0" y="1796"/>
                                    </a:cubicBezTo>
                                    <a:cubicBezTo>
                                      <a:pt x="0" y="2790"/>
                                      <a:pt x="805" y="3593"/>
                                      <a:pt x="1797" y="3593"/>
                                    </a:cubicBezTo>
                                    <a:lnTo>
                                      <a:pt x="46940" y="3593"/>
                                    </a:lnTo>
                                    <a:cubicBezTo>
                                      <a:pt x="47932" y="3593"/>
                                      <a:pt x="48736" y="2790"/>
                                      <a:pt x="48736" y="1796"/>
                                    </a:cubicBezTo>
                                    <a:cubicBezTo>
                                      <a:pt x="48736" y="805"/>
                                      <a:pt x="47932" y="0"/>
                                      <a:pt x="46940" y="0"/>
                                    </a:cubicBezTo>
                                    <a:close/>
                                  </a:path>
                                </a:pathLst>
                              </a:custGeom>
                              <a:solidFill>
                                <a:schemeClr val="dk1"/>
                              </a:solidFill>
                              <a:ln>
                                <a:noFill/>
                              </a:ln>
                            </wps:spPr>
                            <wps:bodyPr spcFirstLastPara="1" wrap="square" lIns="91425" tIns="91425" rIns="91425" bIns="91425" anchor="ctr" anchorCtr="0">
                              <a:noAutofit/>
                            </wps:bodyPr>
                          </wps:wsp>
                          <wps:wsp>
                            <wps:cNvPr id="440838896" name="Google Shape;239;p30"/>
                            <wps:cNvSpPr/>
                            <wps:spPr>
                              <a:xfrm>
                                <a:off x="355127" y="278315"/>
                                <a:ext cx="2357231" cy="50466"/>
                              </a:xfrm>
                              <a:custGeom>
                                <a:avLst/>
                                <a:gdLst/>
                                <a:ahLst/>
                                <a:cxnLst/>
                                <a:rect l="l" t="t" r="r" b="b"/>
                                <a:pathLst>
                                  <a:path w="72026" h="1542" extrusionOk="0">
                                    <a:moveTo>
                                      <a:pt x="771" y="1"/>
                                    </a:moveTo>
                                    <a:cubicBezTo>
                                      <a:pt x="346" y="1"/>
                                      <a:pt x="0" y="346"/>
                                      <a:pt x="0" y="771"/>
                                    </a:cubicBezTo>
                                    <a:cubicBezTo>
                                      <a:pt x="0" y="1198"/>
                                      <a:pt x="346" y="1542"/>
                                      <a:pt x="771" y="1542"/>
                                    </a:cubicBezTo>
                                    <a:lnTo>
                                      <a:pt x="71255" y="1542"/>
                                    </a:lnTo>
                                    <a:cubicBezTo>
                                      <a:pt x="71682" y="1542"/>
                                      <a:pt x="72026" y="1198"/>
                                      <a:pt x="72026" y="771"/>
                                    </a:cubicBezTo>
                                    <a:cubicBezTo>
                                      <a:pt x="72026" y="346"/>
                                      <a:pt x="71682" y="1"/>
                                      <a:pt x="71255" y="1"/>
                                    </a:cubicBezTo>
                                    <a:close/>
                                  </a:path>
                                </a:pathLst>
                              </a:custGeom>
                              <a:solidFill>
                                <a:schemeClr val="dk2"/>
                              </a:solidFill>
                              <a:ln>
                                <a:noFill/>
                              </a:ln>
                            </wps:spPr>
                            <wps:bodyPr spcFirstLastPara="1" wrap="square" lIns="91425" tIns="91425" rIns="91425" bIns="91425" anchor="ctr" anchorCtr="0">
                              <a:noAutofit/>
                            </wps:bodyPr>
                          </wps:wsp>
                          <wps:wsp>
                            <wps:cNvPr id="721483399" name="Google Shape;240;p30"/>
                            <wps:cNvSpPr/>
                            <wps:spPr>
                              <a:xfrm>
                                <a:off x="1324679" y="2405963"/>
                                <a:ext cx="418192" cy="47815"/>
                              </a:xfrm>
                              <a:custGeom>
                                <a:avLst/>
                                <a:gdLst/>
                                <a:ahLst/>
                                <a:cxnLst/>
                                <a:rect l="l" t="t" r="r" b="b"/>
                                <a:pathLst>
                                  <a:path w="12778" h="1461" extrusionOk="0">
                                    <a:moveTo>
                                      <a:pt x="728" y="1"/>
                                    </a:moveTo>
                                    <a:cubicBezTo>
                                      <a:pt x="327" y="1"/>
                                      <a:pt x="1" y="327"/>
                                      <a:pt x="1" y="731"/>
                                    </a:cubicBezTo>
                                    <a:cubicBezTo>
                                      <a:pt x="1" y="1132"/>
                                      <a:pt x="327" y="1460"/>
                                      <a:pt x="728" y="1460"/>
                                    </a:cubicBezTo>
                                    <a:lnTo>
                                      <a:pt x="12048" y="1460"/>
                                    </a:lnTo>
                                    <a:cubicBezTo>
                                      <a:pt x="12451" y="1460"/>
                                      <a:pt x="12778" y="1132"/>
                                      <a:pt x="12778" y="731"/>
                                    </a:cubicBezTo>
                                    <a:cubicBezTo>
                                      <a:pt x="12778" y="327"/>
                                      <a:pt x="12451" y="1"/>
                                      <a:pt x="12048" y="1"/>
                                    </a:cubicBezTo>
                                    <a:close/>
                                  </a:path>
                                </a:pathLst>
                              </a:custGeom>
                              <a:solidFill>
                                <a:schemeClr val="lt2"/>
                              </a:solidFill>
                              <a:ln>
                                <a:noFill/>
                              </a:ln>
                            </wps:spPr>
                            <wps:bodyPr spcFirstLastPara="1" wrap="square" lIns="91425" tIns="91425" rIns="91425" bIns="91425" anchor="ctr" anchorCtr="0">
                              <a:noAutofit/>
                            </wps:bodyPr>
                          </wps:wsp>
                          <wps:wsp>
                            <wps:cNvPr id="755886471" name="Google Shape;241;p30"/>
                            <wps:cNvSpPr/>
                            <wps:spPr>
                              <a:xfrm>
                                <a:off x="1520324" y="44772"/>
                                <a:ext cx="26837" cy="26869"/>
                              </a:xfrm>
                              <a:custGeom>
                                <a:avLst/>
                                <a:gdLst/>
                                <a:ahLst/>
                                <a:cxnLst/>
                                <a:rect l="l" t="t" r="r" b="b"/>
                                <a:pathLst>
                                  <a:path w="820" h="821" extrusionOk="0">
                                    <a:moveTo>
                                      <a:pt x="410" y="0"/>
                                    </a:moveTo>
                                    <a:cubicBezTo>
                                      <a:pt x="183" y="0"/>
                                      <a:pt x="0" y="183"/>
                                      <a:pt x="0" y="410"/>
                                    </a:cubicBezTo>
                                    <a:cubicBezTo>
                                      <a:pt x="0" y="635"/>
                                      <a:pt x="183" y="820"/>
                                      <a:pt x="410" y="820"/>
                                    </a:cubicBezTo>
                                    <a:cubicBezTo>
                                      <a:pt x="635" y="820"/>
                                      <a:pt x="820" y="635"/>
                                      <a:pt x="820" y="410"/>
                                    </a:cubicBezTo>
                                    <a:cubicBezTo>
                                      <a:pt x="820" y="183"/>
                                      <a:pt x="635" y="0"/>
                                      <a:pt x="410" y="0"/>
                                    </a:cubicBezTo>
                                    <a:close/>
                                  </a:path>
                                </a:pathLst>
                              </a:custGeom>
                              <a:solidFill>
                                <a:schemeClr val="lt2"/>
                              </a:solidFill>
                              <a:ln>
                                <a:noFill/>
                              </a:ln>
                            </wps:spPr>
                            <wps:bodyPr spcFirstLastPara="1" wrap="square" lIns="91425" tIns="91425" rIns="91425" bIns="91425" anchor="ctr" anchorCtr="0">
                              <a:noAutofit/>
                            </wps:bodyPr>
                          </wps:wsp>
                          <wps:wsp>
                            <wps:cNvPr id="91449106" name="Google Shape;242;p30"/>
                            <wps:cNvSpPr/>
                            <wps:spPr>
                              <a:xfrm>
                                <a:off x="1520324" y="663190"/>
                                <a:ext cx="26837" cy="26837"/>
                              </a:xfrm>
                              <a:custGeom>
                                <a:avLst/>
                                <a:gdLst/>
                                <a:ahLst/>
                                <a:cxnLst/>
                                <a:rect l="l" t="t" r="r" b="b"/>
                                <a:pathLst>
                                  <a:path w="820" h="820" extrusionOk="0">
                                    <a:moveTo>
                                      <a:pt x="410" y="0"/>
                                    </a:moveTo>
                                    <a:cubicBezTo>
                                      <a:pt x="183" y="0"/>
                                      <a:pt x="0" y="183"/>
                                      <a:pt x="0" y="410"/>
                                    </a:cubicBezTo>
                                    <a:cubicBezTo>
                                      <a:pt x="0" y="635"/>
                                      <a:pt x="183" y="820"/>
                                      <a:pt x="410" y="820"/>
                                    </a:cubicBezTo>
                                    <a:cubicBezTo>
                                      <a:pt x="635" y="820"/>
                                      <a:pt x="820" y="635"/>
                                      <a:pt x="820" y="410"/>
                                    </a:cubicBezTo>
                                    <a:cubicBezTo>
                                      <a:pt x="820" y="183"/>
                                      <a:pt x="635" y="0"/>
                                      <a:pt x="410" y="0"/>
                                    </a:cubicBezTo>
                                    <a:close/>
                                  </a:path>
                                </a:pathLst>
                              </a:custGeom>
                              <a:solidFill>
                                <a:schemeClr val="lt2"/>
                              </a:solidFill>
                              <a:ln>
                                <a:noFill/>
                              </a:ln>
                            </wps:spPr>
                            <wps:bodyPr spcFirstLastPara="1" wrap="square" lIns="91425" tIns="91425" rIns="91425" bIns="91425" anchor="ctr" anchorCtr="0">
                              <a:noAutofit/>
                            </wps:bodyPr>
                          </wps:wsp>
                          <wps:wsp>
                            <wps:cNvPr id="596090171" name="Google Shape;243;p30"/>
                            <wps:cNvSpPr/>
                            <wps:spPr>
                              <a:xfrm>
                                <a:off x="1520324" y="2006000"/>
                                <a:ext cx="26837" cy="26869"/>
                              </a:xfrm>
                              <a:custGeom>
                                <a:avLst/>
                                <a:gdLst/>
                                <a:ahLst/>
                                <a:cxnLst/>
                                <a:rect l="l" t="t" r="r" b="b"/>
                                <a:pathLst>
                                  <a:path w="820" h="821" extrusionOk="0">
                                    <a:moveTo>
                                      <a:pt x="410" y="1"/>
                                    </a:moveTo>
                                    <a:cubicBezTo>
                                      <a:pt x="183" y="1"/>
                                      <a:pt x="0" y="183"/>
                                      <a:pt x="0" y="411"/>
                                    </a:cubicBezTo>
                                    <a:cubicBezTo>
                                      <a:pt x="0" y="636"/>
                                      <a:pt x="183" y="821"/>
                                      <a:pt x="410" y="821"/>
                                    </a:cubicBezTo>
                                    <a:cubicBezTo>
                                      <a:pt x="635" y="821"/>
                                      <a:pt x="820" y="636"/>
                                      <a:pt x="820" y="411"/>
                                    </a:cubicBezTo>
                                    <a:cubicBezTo>
                                      <a:pt x="820" y="183"/>
                                      <a:pt x="635" y="1"/>
                                      <a:pt x="410" y="1"/>
                                    </a:cubicBezTo>
                                    <a:close/>
                                  </a:path>
                                </a:pathLst>
                              </a:custGeom>
                              <a:solidFill>
                                <a:schemeClr val="lt2"/>
                              </a:solidFill>
                              <a:ln>
                                <a:noFill/>
                              </a:ln>
                            </wps:spPr>
                            <wps:bodyPr spcFirstLastPara="1" wrap="square" lIns="91425" tIns="91425" rIns="91425" bIns="91425" anchor="ctr" anchorCtr="0">
                              <a:noAutofit/>
                            </wps:bodyPr>
                          </wps:wsp>
                          <wps:wsp>
                            <wps:cNvPr id="38963567" name="Google Shape;244;p30"/>
                            <wps:cNvSpPr/>
                            <wps:spPr>
                              <a:xfrm>
                                <a:off x="1520324" y="1908014"/>
                                <a:ext cx="26837" cy="26869"/>
                              </a:xfrm>
                              <a:custGeom>
                                <a:avLst/>
                                <a:gdLst/>
                                <a:ahLst/>
                                <a:cxnLst/>
                                <a:rect l="l" t="t" r="r" b="b"/>
                                <a:pathLst>
                                  <a:path w="820" h="821" extrusionOk="0">
                                    <a:moveTo>
                                      <a:pt x="410" y="1"/>
                                    </a:moveTo>
                                    <a:cubicBezTo>
                                      <a:pt x="183" y="1"/>
                                      <a:pt x="0" y="185"/>
                                      <a:pt x="0" y="411"/>
                                    </a:cubicBezTo>
                                    <a:cubicBezTo>
                                      <a:pt x="0" y="638"/>
                                      <a:pt x="183" y="821"/>
                                      <a:pt x="410" y="821"/>
                                    </a:cubicBezTo>
                                    <a:cubicBezTo>
                                      <a:pt x="635" y="821"/>
                                      <a:pt x="820" y="638"/>
                                      <a:pt x="820" y="411"/>
                                    </a:cubicBezTo>
                                    <a:cubicBezTo>
                                      <a:pt x="820" y="185"/>
                                      <a:pt x="635" y="1"/>
                                      <a:pt x="410" y="1"/>
                                    </a:cubicBezTo>
                                    <a:close/>
                                  </a:path>
                                </a:pathLst>
                              </a:custGeom>
                              <a:solidFill>
                                <a:schemeClr val="lt2"/>
                              </a:solidFill>
                              <a:ln>
                                <a:noFill/>
                              </a:ln>
                            </wps:spPr>
                            <wps:bodyPr spcFirstLastPara="1" wrap="square" lIns="91425" tIns="91425" rIns="91425" bIns="91425" anchor="ctr" anchorCtr="0">
                              <a:noAutofit/>
                            </wps:bodyPr>
                          </wps:wsp>
                          <wps:wsp>
                            <wps:cNvPr id="826481313" name="Google Shape;245;p30"/>
                            <wps:cNvSpPr/>
                            <wps:spPr>
                              <a:xfrm>
                                <a:off x="738300" y="354210"/>
                                <a:ext cx="248762" cy="280900"/>
                              </a:xfrm>
                              <a:custGeom>
                                <a:avLst/>
                                <a:gdLst/>
                                <a:ahLst/>
                                <a:cxnLst/>
                                <a:rect l="l" t="t" r="r" b="b"/>
                                <a:pathLst>
                                  <a:path w="7601" h="8583" extrusionOk="0">
                                    <a:moveTo>
                                      <a:pt x="3380" y="1"/>
                                    </a:moveTo>
                                    <a:cubicBezTo>
                                      <a:pt x="2260" y="1"/>
                                      <a:pt x="1234" y="662"/>
                                      <a:pt x="1226" y="1251"/>
                                    </a:cubicBezTo>
                                    <a:cubicBezTo>
                                      <a:pt x="0" y="1279"/>
                                      <a:pt x="116" y="2893"/>
                                      <a:pt x="895" y="3067"/>
                                    </a:cubicBezTo>
                                    <a:cubicBezTo>
                                      <a:pt x="2" y="4800"/>
                                      <a:pt x="1662" y="6039"/>
                                      <a:pt x="2833" y="6039"/>
                                    </a:cubicBezTo>
                                    <a:cubicBezTo>
                                      <a:pt x="2985" y="6039"/>
                                      <a:pt x="3128" y="6018"/>
                                      <a:pt x="3256" y="5975"/>
                                    </a:cubicBezTo>
                                    <a:lnTo>
                                      <a:pt x="3256" y="5975"/>
                                    </a:lnTo>
                                    <a:cubicBezTo>
                                      <a:pt x="2941" y="6403"/>
                                      <a:pt x="3255" y="6939"/>
                                      <a:pt x="3829" y="6939"/>
                                    </a:cubicBezTo>
                                    <a:cubicBezTo>
                                      <a:pt x="3990" y="6939"/>
                                      <a:pt x="4171" y="6897"/>
                                      <a:pt x="4364" y="6799"/>
                                    </a:cubicBezTo>
                                    <a:lnTo>
                                      <a:pt x="4364" y="6799"/>
                                    </a:lnTo>
                                    <a:cubicBezTo>
                                      <a:pt x="4089" y="8166"/>
                                      <a:pt x="4898" y="8338"/>
                                      <a:pt x="4898" y="8338"/>
                                    </a:cubicBezTo>
                                    <a:lnTo>
                                      <a:pt x="7203" y="8583"/>
                                    </a:lnTo>
                                    <a:cubicBezTo>
                                      <a:pt x="7521" y="7821"/>
                                      <a:pt x="7600" y="6189"/>
                                      <a:pt x="5853" y="6116"/>
                                    </a:cubicBezTo>
                                    <a:cubicBezTo>
                                      <a:pt x="6862" y="5724"/>
                                      <a:pt x="6744" y="4292"/>
                                      <a:pt x="6141" y="3987"/>
                                    </a:cubicBezTo>
                                    <a:cubicBezTo>
                                      <a:pt x="7231" y="3792"/>
                                      <a:pt x="7126" y="2168"/>
                                      <a:pt x="6074" y="2168"/>
                                    </a:cubicBezTo>
                                    <a:cubicBezTo>
                                      <a:pt x="6039" y="2168"/>
                                      <a:pt x="6002" y="2170"/>
                                      <a:pt x="5965" y="2174"/>
                                    </a:cubicBezTo>
                                    <a:cubicBezTo>
                                      <a:pt x="5485" y="543"/>
                                      <a:pt x="4394" y="1"/>
                                      <a:pt x="3380" y="1"/>
                                    </a:cubicBezTo>
                                    <a:close/>
                                  </a:path>
                                </a:pathLst>
                              </a:custGeom>
                              <a:solidFill>
                                <a:schemeClr val="lt2"/>
                              </a:solidFill>
                              <a:ln>
                                <a:noFill/>
                              </a:ln>
                            </wps:spPr>
                            <wps:bodyPr spcFirstLastPara="1" wrap="square" lIns="91425" tIns="91425" rIns="91425" bIns="91425" anchor="ctr" anchorCtr="0">
                              <a:noAutofit/>
                            </wps:bodyPr>
                          </wps:wsp>
                          <wps:wsp>
                            <wps:cNvPr id="969391161" name="Google Shape;246;p30"/>
                            <wps:cNvSpPr/>
                            <wps:spPr>
                              <a:xfrm>
                                <a:off x="0" y="411287"/>
                                <a:ext cx="505902" cy="483385"/>
                              </a:xfrm>
                              <a:custGeom>
                                <a:avLst/>
                                <a:gdLst/>
                                <a:ahLst/>
                                <a:cxnLst/>
                                <a:rect l="l" t="t" r="r" b="b"/>
                                <a:pathLst>
                                  <a:path w="15458" h="14770" extrusionOk="0">
                                    <a:moveTo>
                                      <a:pt x="8773" y="1"/>
                                    </a:moveTo>
                                    <a:cubicBezTo>
                                      <a:pt x="8114" y="1"/>
                                      <a:pt x="7589" y="563"/>
                                      <a:pt x="7589" y="563"/>
                                    </a:cubicBezTo>
                                    <a:cubicBezTo>
                                      <a:pt x="7589" y="563"/>
                                      <a:pt x="7290" y="126"/>
                                      <a:pt x="6866" y="126"/>
                                    </a:cubicBezTo>
                                    <a:cubicBezTo>
                                      <a:pt x="6654" y="126"/>
                                      <a:pt x="6411" y="235"/>
                                      <a:pt x="6157" y="563"/>
                                    </a:cubicBezTo>
                                    <a:cubicBezTo>
                                      <a:pt x="5772" y="461"/>
                                      <a:pt x="5406" y="413"/>
                                      <a:pt x="5061" y="413"/>
                                    </a:cubicBezTo>
                                    <a:cubicBezTo>
                                      <a:pt x="1308" y="413"/>
                                      <a:pt x="0" y="6026"/>
                                      <a:pt x="2876" y="8038"/>
                                    </a:cubicBezTo>
                                    <a:cubicBezTo>
                                      <a:pt x="1351" y="9459"/>
                                      <a:pt x="2544" y="11475"/>
                                      <a:pt x="4746" y="11475"/>
                                    </a:cubicBezTo>
                                    <a:cubicBezTo>
                                      <a:pt x="4946" y="11475"/>
                                      <a:pt x="5154" y="11458"/>
                                      <a:pt x="5370" y="11423"/>
                                    </a:cubicBezTo>
                                    <a:lnTo>
                                      <a:pt x="5370" y="11423"/>
                                    </a:lnTo>
                                    <a:cubicBezTo>
                                      <a:pt x="4354" y="13773"/>
                                      <a:pt x="6994" y="14700"/>
                                      <a:pt x="6994" y="14700"/>
                                    </a:cubicBezTo>
                                    <a:lnTo>
                                      <a:pt x="13678" y="14769"/>
                                    </a:lnTo>
                                    <a:cubicBezTo>
                                      <a:pt x="15457" y="13237"/>
                                      <a:pt x="14337" y="11187"/>
                                      <a:pt x="13648" y="11108"/>
                                    </a:cubicBezTo>
                                    <a:cubicBezTo>
                                      <a:pt x="13829" y="10248"/>
                                      <a:pt x="13160" y="9621"/>
                                      <a:pt x="12400" y="9621"/>
                                    </a:cubicBezTo>
                                    <a:cubicBezTo>
                                      <a:pt x="12269" y="9621"/>
                                      <a:pt x="12136" y="9639"/>
                                      <a:pt x="12004" y="9678"/>
                                    </a:cubicBezTo>
                                    <a:cubicBezTo>
                                      <a:pt x="12137" y="8961"/>
                                      <a:pt x="11474" y="8856"/>
                                      <a:pt x="11474" y="8856"/>
                                    </a:cubicBezTo>
                                    <a:cubicBezTo>
                                      <a:pt x="11474" y="8856"/>
                                      <a:pt x="13594" y="7002"/>
                                      <a:pt x="12933" y="4564"/>
                                    </a:cubicBezTo>
                                    <a:cubicBezTo>
                                      <a:pt x="12342" y="2391"/>
                                      <a:pt x="10171" y="2283"/>
                                      <a:pt x="9746" y="2283"/>
                                    </a:cubicBezTo>
                                    <a:cubicBezTo>
                                      <a:pt x="9699" y="2283"/>
                                      <a:pt x="9673" y="2284"/>
                                      <a:pt x="9673" y="2284"/>
                                    </a:cubicBezTo>
                                    <a:cubicBezTo>
                                      <a:pt x="9673" y="2284"/>
                                      <a:pt x="10574" y="1170"/>
                                      <a:pt x="9572" y="316"/>
                                    </a:cubicBezTo>
                                    <a:cubicBezTo>
                                      <a:pt x="9301" y="84"/>
                                      <a:pt x="9027" y="1"/>
                                      <a:pt x="8773" y="1"/>
                                    </a:cubicBezTo>
                                    <a:close/>
                                  </a:path>
                                </a:pathLst>
                              </a:custGeom>
                              <a:solidFill>
                                <a:schemeClr val="lt2"/>
                              </a:solidFill>
                              <a:ln>
                                <a:noFill/>
                              </a:ln>
                            </wps:spPr>
                            <wps:bodyPr spcFirstLastPara="1" wrap="square" lIns="91425" tIns="91425" rIns="91425" bIns="91425" anchor="ctr" anchorCtr="0">
                              <a:noAutofit/>
                            </wps:bodyPr>
                          </wps:wsp>
                          <wps:wsp>
                            <wps:cNvPr id="578202861" name="Google Shape;247;p30"/>
                            <wps:cNvSpPr/>
                            <wps:spPr>
                              <a:xfrm>
                                <a:off x="305741" y="526848"/>
                                <a:ext cx="72590" cy="72590"/>
                              </a:xfrm>
                              <a:custGeom>
                                <a:avLst/>
                                <a:gdLst/>
                                <a:ahLst/>
                                <a:cxnLst/>
                                <a:rect l="l" t="t" r="r" b="b"/>
                                <a:pathLst>
                                  <a:path w="2218" h="2218" extrusionOk="0">
                                    <a:moveTo>
                                      <a:pt x="1110" y="0"/>
                                    </a:moveTo>
                                    <a:cubicBezTo>
                                      <a:pt x="498" y="0"/>
                                      <a:pt x="0" y="496"/>
                                      <a:pt x="0" y="1108"/>
                                    </a:cubicBezTo>
                                    <a:cubicBezTo>
                                      <a:pt x="0" y="1721"/>
                                      <a:pt x="498" y="2217"/>
                                      <a:pt x="1110" y="2217"/>
                                    </a:cubicBezTo>
                                    <a:cubicBezTo>
                                      <a:pt x="1722" y="2217"/>
                                      <a:pt x="2218" y="1721"/>
                                      <a:pt x="2218" y="1108"/>
                                    </a:cubicBezTo>
                                    <a:cubicBezTo>
                                      <a:pt x="2218" y="496"/>
                                      <a:pt x="1722" y="0"/>
                                      <a:pt x="1110" y="0"/>
                                    </a:cubicBezTo>
                                    <a:close/>
                                  </a:path>
                                </a:pathLst>
                              </a:custGeom>
                              <a:solidFill>
                                <a:srgbClr val="FFFFFF">
                                  <a:alpha val="39240"/>
                                </a:srgbClr>
                              </a:solidFill>
                              <a:ln>
                                <a:noFill/>
                              </a:ln>
                            </wps:spPr>
                            <wps:bodyPr spcFirstLastPara="1" wrap="square" lIns="91425" tIns="91425" rIns="91425" bIns="91425" anchor="ctr" anchorCtr="0">
                              <a:noAutofit/>
                            </wps:bodyPr>
                          </wps:wsp>
                          <wps:wsp>
                            <wps:cNvPr id="1514962310" name="Google Shape;248;p30"/>
                            <wps:cNvSpPr/>
                            <wps:spPr>
                              <a:xfrm>
                                <a:off x="311795" y="634161"/>
                                <a:ext cx="34560" cy="34593"/>
                              </a:xfrm>
                              <a:custGeom>
                                <a:avLst/>
                                <a:gdLst/>
                                <a:ahLst/>
                                <a:cxnLst/>
                                <a:rect l="l" t="t" r="r" b="b"/>
                                <a:pathLst>
                                  <a:path w="1056" h="1057" extrusionOk="0">
                                    <a:moveTo>
                                      <a:pt x="528" y="1"/>
                                    </a:moveTo>
                                    <a:cubicBezTo>
                                      <a:pt x="238" y="1"/>
                                      <a:pt x="0" y="237"/>
                                      <a:pt x="0" y="529"/>
                                    </a:cubicBezTo>
                                    <a:cubicBezTo>
                                      <a:pt x="0" y="821"/>
                                      <a:pt x="238" y="1057"/>
                                      <a:pt x="528" y="1057"/>
                                    </a:cubicBezTo>
                                    <a:cubicBezTo>
                                      <a:pt x="820" y="1057"/>
                                      <a:pt x="1056" y="821"/>
                                      <a:pt x="1056" y="529"/>
                                    </a:cubicBezTo>
                                    <a:cubicBezTo>
                                      <a:pt x="1056" y="237"/>
                                      <a:pt x="820" y="1"/>
                                      <a:pt x="528" y="1"/>
                                    </a:cubicBezTo>
                                    <a:close/>
                                  </a:path>
                                </a:pathLst>
                              </a:custGeom>
                              <a:solidFill>
                                <a:srgbClr val="FFFFFF">
                                  <a:alpha val="39240"/>
                                </a:srgbClr>
                              </a:solidFill>
                              <a:ln>
                                <a:noFill/>
                              </a:ln>
                            </wps:spPr>
                            <wps:bodyPr spcFirstLastPara="1" wrap="square" lIns="91425" tIns="91425" rIns="91425" bIns="91425" anchor="ctr" anchorCtr="0">
                              <a:noAutofit/>
                            </wps:bodyPr>
                          </wps:wsp>
                          <wps:wsp>
                            <wps:cNvPr id="1072145597" name="Google Shape;249;p30"/>
                            <wps:cNvSpPr/>
                            <wps:spPr>
                              <a:xfrm>
                                <a:off x="231482" y="575153"/>
                                <a:ext cx="58975" cy="59040"/>
                              </a:xfrm>
                              <a:custGeom>
                                <a:avLst/>
                                <a:gdLst/>
                                <a:ahLst/>
                                <a:cxnLst/>
                                <a:rect l="l" t="t" r="r" b="b"/>
                                <a:pathLst>
                                  <a:path w="1802" h="1804" extrusionOk="0">
                                    <a:moveTo>
                                      <a:pt x="900" y="1"/>
                                    </a:moveTo>
                                    <a:cubicBezTo>
                                      <a:pt x="404" y="1"/>
                                      <a:pt x="1" y="404"/>
                                      <a:pt x="1" y="902"/>
                                    </a:cubicBezTo>
                                    <a:cubicBezTo>
                                      <a:pt x="1" y="1400"/>
                                      <a:pt x="404" y="1804"/>
                                      <a:pt x="900" y="1804"/>
                                    </a:cubicBezTo>
                                    <a:cubicBezTo>
                                      <a:pt x="1398" y="1804"/>
                                      <a:pt x="1802" y="1400"/>
                                      <a:pt x="1802" y="902"/>
                                    </a:cubicBezTo>
                                    <a:cubicBezTo>
                                      <a:pt x="1802" y="404"/>
                                      <a:pt x="1398" y="1"/>
                                      <a:pt x="900" y="1"/>
                                    </a:cubicBezTo>
                                    <a:close/>
                                  </a:path>
                                </a:pathLst>
                              </a:custGeom>
                              <a:solidFill>
                                <a:srgbClr val="FFFFFF">
                                  <a:alpha val="39240"/>
                                </a:srgbClr>
                              </a:solidFill>
                              <a:ln>
                                <a:noFill/>
                              </a:ln>
                            </wps:spPr>
                            <wps:bodyPr spcFirstLastPara="1" wrap="square" lIns="91425" tIns="91425" rIns="91425" bIns="91425" anchor="ctr" anchorCtr="0">
                              <a:noAutofit/>
                            </wps:bodyPr>
                          </wps:wsp>
                          <wps:wsp>
                            <wps:cNvPr id="466021924" name="Google Shape;250;p30"/>
                            <wps:cNvSpPr/>
                            <wps:spPr>
                              <a:xfrm>
                                <a:off x="857003" y="621463"/>
                                <a:ext cx="145736" cy="570408"/>
                              </a:xfrm>
                              <a:custGeom>
                                <a:avLst/>
                                <a:gdLst/>
                                <a:ahLst/>
                                <a:cxnLst/>
                                <a:rect l="l" t="t" r="r" b="b"/>
                                <a:pathLst>
                                  <a:path w="4453" h="17429" extrusionOk="0">
                                    <a:moveTo>
                                      <a:pt x="625" y="0"/>
                                    </a:moveTo>
                                    <a:lnTo>
                                      <a:pt x="587" y="1060"/>
                                    </a:lnTo>
                                    <a:lnTo>
                                      <a:pt x="537" y="2441"/>
                                    </a:lnTo>
                                    <a:lnTo>
                                      <a:pt x="499" y="3569"/>
                                    </a:lnTo>
                                    <a:lnTo>
                                      <a:pt x="447" y="4950"/>
                                    </a:lnTo>
                                    <a:lnTo>
                                      <a:pt x="1" y="17428"/>
                                    </a:lnTo>
                                    <a:lnTo>
                                      <a:pt x="4452" y="17428"/>
                                    </a:lnTo>
                                    <a:lnTo>
                                      <a:pt x="4006" y="4950"/>
                                    </a:lnTo>
                                    <a:lnTo>
                                      <a:pt x="3954" y="3569"/>
                                    </a:lnTo>
                                    <a:lnTo>
                                      <a:pt x="3915" y="2441"/>
                                    </a:lnTo>
                                    <a:lnTo>
                                      <a:pt x="3864" y="1060"/>
                                    </a:lnTo>
                                    <a:lnTo>
                                      <a:pt x="3827" y="0"/>
                                    </a:lnTo>
                                    <a:close/>
                                  </a:path>
                                </a:pathLst>
                              </a:custGeom>
                              <a:solidFill>
                                <a:schemeClr val="lt2"/>
                              </a:solidFill>
                              <a:ln>
                                <a:noFill/>
                              </a:ln>
                            </wps:spPr>
                            <wps:bodyPr spcFirstLastPara="1" wrap="square" lIns="91425" tIns="91425" rIns="91425" bIns="91425" anchor="ctr" anchorCtr="0">
                              <a:noAutofit/>
                            </wps:bodyPr>
                          </wps:wsp>
                          <wps:wsp>
                            <wps:cNvPr id="740997698" name="Google Shape;251;p30"/>
                            <wps:cNvSpPr/>
                            <wps:spPr>
                              <a:xfrm>
                                <a:off x="874577" y="656154"/>
                                <a:ext cx="110586" cy="45197"/>
                              </a:xfrm>
                              <a:custGeom>
                                <a:avLst/>
                                <a:gdLst/>
                                <a:ahLst/>
                                <a:cxnLst/>
                                <a:rect l="l" t="t" r="r" b="b"/>
                                <a:pathLst>
                                  <a:path w="3379" h="1381" extrusionOk="0">
                                    <a:moveTo>
                                      <a:pt x="50" y="0"/>
                                    </a:moveTo>
                                    <a:lnTo>
                                      <a:pt x="0" y="1381"/>
                                    </a:lnTo>
                                    <a:lnTo>
                                      <a:pt x="3378" y="1381"/>
                                    </a:lnTo>
                                    <a:lnTo>
                                      <a:pt x="3327" y="0"/>
                                    </a:lnTo>
                                    <a:close/>
                                  </a:path>
                                </a:pathLst>
                              </a:custGeom>
                              <a:solidFill>
                                <a:schemeClr val="dk1"/>
                              </a:solidFill>
                              <a:ln>
                                <a:noFill/>
                              </a:ln>
                            </wps:spPr>
                            <wps:bodyPr spcFirstLastPara="1" wrap="square" lIns="91425" tIns="91425" rIns="91425" bIns="91425" anchor="ctr" anchorCtr="0">
                              <a:noAutofit/>
                            </wps:bodyPr>
                          </wps:wsp>
                          <wps:wsp>
                            <wps:cNvPr id="497391654" name="Google Shape;252;p30"/>
                            <wps:cNvSpPr/>
                            <wps:spPr>
                              <a:xfrm>
                                <a:off x="871632" y="738267"/>
                                <a:ext cx="116477" cy="45197"/>
                              </a:xfrm>
                              <a:custGeom>
                                <a:avLst/>
                                <a:gdLst/>
                                <a:ahLst/>
                                <a:cxnLst/>
                                <a:rect l="l" t="t" r="r" b="b"/>
                                <a:pathLst>
                                  <a:path w="3559" h="1381" extrusionOk="0">
                                    <a:moveTo>
                                      <a:pt x="52" y="0"/>
                                    </a:moveTo>
                                    <a:lnTo>
                                      <a:pt x="0" y="1381"/>
                                    </a:lnTo>
                                    <a:lnTo>
                                      <a:pt x="3559" y="1381"/>
                                    </a:lnTo>
                                    <a:lnTo>
                                      <a:pt x="3507" y="0"/>
                                    </a:lnTo>
                                    <a:close/>
                                  </a:path>
                                </a:pathLst>
                              </a:custGeom>
                              <a:solidFill>
                                <a:schemeClr val="dk1"/>
                              </a:solidFill>
                              <a:ln>
                                <a:noFill/>
                              </a:ln>
                            </wps:spPr>
                            <wps:bodyPr spcFirstLastPara="1" wrap="square" lIns="91425" tIns="91425" rIns="91425" bIns="91425" anchor="ctr" anchorCtr="0">
                              <a:noAutofit/>
                            </wps:bodyPr>
                          </wps:wsp>
                          <wps:wsp>
                            <wps:cNvPr id="18380248" name="Google Shape;253;p30"/>
                            <wps:cNvSpPr/>
                            <wps:spPr>
                              <a:xfrm>
                                <a:off x="25397" y="892381"/>
                                <a:ext cx="594855" cy="756398"/>
                              </a:xfrm>
                              <a:custGeom>
                                <a:avLst/>
                                <a:gdLst/>
                                <a:ahLst/>
                                <a:cxnLst/>
                                <a:rect l="l" t="t" r="r" b="b"/>
                                <a:pathLst>
                                  <a:path w="18176" h="23112" extrusionOk="0">
                                    <a:moveTo>
                                      <a:pt x="3963" y="0"/>
                                    </a:moveTo>
                                    <a:cubicBezTo>
                                      <a:pt x="3963" y="0"/>
                                      <a:pt x="4538" y="1267"/>
                                      <a:pt x="4958" y="3162"/>
                                    </a:cubicBezTo>
                                    <a:cubicBezTo>
                                      <a:pt x="5008" y="3389"/>
                                      <a:pt x="5057" y="3626"/>
                                      <a:pt x="5102" y="3870"/>
                                    </a:cubicBezTo>
                                    <a:cubicBezTo>
                                      <a:pt x="5158" y="4169"/>
                                      <a:pt x="5205" y="4482"/>
                                      <a:pt x="5246" y="4804"/>
                                    </a:cubicBezTo>
                                    <a:cubicBezTo>
                                      <a:pt x="5278" y="5036"/>
                                      <a:pt x="5304" y="5272"/>
                                      <a:pt x="5326" y="5512"/>
                                    </a:cubicBezTo>
                                    <a:cubicBezTo>
                                      <a:pt x="5351" y="5819"/>
                                      <a:pt x="5371" y="6130"/>
                                      <a:pt x="5381" y="6450"/>
                                    </a:cubicBezTo>
                                    <a:cubicBezTo>
                                      <a:pt x="5388" y="6684"/>
                                      <a:pt x="5390" y="6918"/>
                                      <a:pt x="5386" y="7154"/>
                                    </a:cubicBezTo>
                                    <a:cubicBezTo>
                                      <a:pt x="5368" y="8182"/>
                                      <a:pt x="5242" y="9249"/>
                                      <a:pt x="4954" y="10313"/>
                                    </a:cubicBezTo>
                                    <a:cubicBezTo>
                                      <a:pt x="3566" y="15415"/>
                                      <a:pt x="1" y="19087"/>
                                      <a:pt x="1585" y="23045"/>
                                    </a:cubicBezTo>
                                    <a:lnTo>
                                      <a:pt x="8865" y="23045"/>
                                    </a:lnTo>
                                    <a:lnTo>
                                      <a:pt x="8865" y="23112"/>
                                    </a:lnTo>
                                    <a:lnTo>
                                      <a:pt x="16589" y="23112"/>
                                    </a:lnTo>
                                    <a:cubicBezTo>
                                      <a:pt x="18175" y="19154"/>
                                      <a:pt x="14608" y="15482"/>
                                      <a:pt x="13224" y="10382"/>
                                    </a:cubicBezTo>
                                    <a:cubicBezTo>
                                      <a:pt x="12928" y="9294"/>
                                      <a:pt x="12803" y="8201"/>
                                      <a:pt x="12790" y="7154"/>
                                    </a:cubicBezTo>
                                    <a:cubicBezTo>
                                      <a:pt x="12788" y="6918"/>
                                      <a:pt x="12790" y="6682"/>
                                      <a:pt x="12797" y="6450"/>
                                    </a:cubicBezTo>
                                    <a:cubicBezTo>
                                      <a:pt x="12805" y="6130"/>
                                      <a:pt x="12827" y="5819"/>
                                      <a:pt x="12855" y="5512"/>
                                    </a:cubicBezTo>
                                    <a:cubicBezTo>
                                      <a:pt x="12876" y="5272"/>
                                      <a:pt x="12904" y="5034"/>
                                      <a:pt x="12936" y="4804"/>
                                    </a:cubicBezTo>
                                    <a:cubicBezTo>
                                      <a:pt x="12979" y="4482"/>
                                      <a:pt x="13029" y="4169"/>
                                      <a:pt x="13084" y="3870"/>
                                    </a:cubicBezTo>
                                    <a:cubicBezTo>
                                      <a:pt x="13129" y="3626"/>
                                      <a:pt x="13179" y="3389"/>
                                      <a:pt x="13230" y="3162"/>
                                    </a:cubicBezTo>
                                    <a:cubicBezTo>
                                      <a:pt x="13651" y="1303"/>
                                      <a:pt x="14213" y="69"/>
                                      <a:pt x="14213" y="69"/>
                                    </a:cubicBezTo>
                                    <a:lnTo>
                                      <a:pt x="9311" y="69"/>
                                    </a:lnTo>
                                    <a:lnTo>
                                      <a:pt x="9311" y="0"/>
                                    </a:lnTo>
                                    <a:close/>
                                  </a:path>
                                </a:pathLst>
                              </a:custGeom>
                              <a:solidFill>
                                <a:schemeClr val="dk2"/>
                              </a:solidFill>
                              <a:ln>
                                <a:noFill/>
                              </a:ln>
                            </wps:spPr>
                            <wps:bodyPr spcFirstLastPara="1" wrap="square" lIns="91425" tIns="91425" rIns="91425" bIns="91425" anchor="ctr" anchorCtr="0">
                              <a:noAutofit/>
                            </wps:bodyPr>
                          </wps:wsp>
                          <wps:wsp>
                            <wps:cNvPr id="570337920" name="Google Shape;254;p30"/>
                            <wps:cNvSpPr/>
                            <wps:spPr>
                              <a:xfrm>
                                <a:off x="136376" y="874250"/>
                                <a:ext cx="372832" cy="36360"/>
                              </a:xfrm>
                              <a:custGeom>
                                <a:avLst/>
                                <a:gdLst/>
                                <a:ahLst/>
                                <a:cxnLst/>
                                <a:rect l="l" t="t" r="r" b="b"/>
                                <a:pathLst>
                                  <a:path w="11392" h="1111" extrusionOk="0">
                                    <a:moveTo>
                                      <a:pt x="72" y="1"/>
                                    </a:moveTo>
                                    <a:cubicBezTo>
                                      <a:pt x="33" y="1"/>
                                      <a:pt x="1" y="31"/>
                                      <a:pt x="1" y="69"/>
                                    </a:cubicBezTo>
                                    <a:lnTo>
                                      <a:pt x="1" y="1040"/>
                                    </a:lnTo>
                                    <a:cubicBezTo>
                                      <a:pt x="1" y="1078"/>
                                      <a:pt x="33" y="1110"/>
                                      <a:pt x="72" y="1110"/>
                                    </a:cubicBezTo>
                                    <a:lnTo>
                                      <a:pt x="11322" y="1110"/>
                                    </a:lnTo>
                                    <a:cubicBezTo>
                                      <a:pt x="11361" y="1110"/>
                                      <a:pt x="11391" y="1078"/>
                                      <a:pt x="11391" y="1040"/>
                                    </a:cubicBezTo>
                                    <a:lnTo>
                                      <a:pt x="11391" y="69"/>
                                    </a:lnTo>
                                    <a:cubicBezTo>
                                      <a:pt x="11391" y="31"/>
                                      <a:pt x="11361" y="1"/>
                                      <a:pt x="11322" y="1"/>
                                    </a:cubicBezTo>
                                    <a:close/>
                                  </a:path>
                                </a:pathLst>
                              </a:custGeom>
                              <a:solidFill>
                                <a:schemeClr val="dk1"/>
                              </a:solidFill>
                              <a:ln>
                                <a:noFill/>
                              </a:ln>
                            </wps:spPr>
                            <wps:bodyPr spcFirstLastPara="1" wrap="square" lIns="91425" tIns="91425" rIns="91425" bIns="91425" anchor="ctr" anchorCtr="0">
                              <a:noAutofit/>
                            </wps:bodyPr>
                          </wps:wsp>
                          <wps:wsp>
                            <wps:cNvPr id="578736594" name="Google Shape;255;p30"/>
                            <wps:cNvSpPr/>
                            <wps:spPr>
                              <a:xfrm>
                                <a:off x="187660" y="995833"/>
                                <a:ext cx="270755" cy="23237"/>
                              </a:xfrm>
                              <a:custGeom>
                                <a:avLst/>
                                <a:gdLst/>
                                <a:ahLst/>
                                <a:cxnLst/>
                                <a:rect l="l" t="t" r="r" b="b"/>
                                <a:pathLst>
                                  <a:path w="8273" h="710" extrusionOk="0">
                                    <a:moveTo>
                                      <a:pt x="0" y="1"/>
                                    </a:moveTo>
                                    <a:cubicBezTo>
                                      <a:pt x="50" y="228"/>
                                      <a:pt x="99" y="465"/>
                                      <a:pt x="144" y="709"/>
                                    </a:cubicBezTo>
                                    <a:lnTo>
                                      <a:pt x="8126" y="709"/>
                                    </a:lnTo>
                                    <a:cubicBezTo>
                                      <a:pt x="8171" y="465"/>
                                      <a:pt x="8221" y="228"/>
                                      <a:pt x="8272" y="1"/>
                                    </a:cubicBezTo>
                                    <a:close/>
                                  </a:path>
                                </a:pathLst>
                              </a:custGeom>
                              <a:solidFill>
                                <a:schemeClr val="dk1"/>
                              </a:solidFill>
                              <a:ln>
                                <a:noFill/>
                              </a:ln>
                            </wps:spPr>
                            <wps:bodyPr spcFirstLastPara="1" wrap="square" lIns="91425" tIns="91425" rIns="91425" bIns="91425" anchor="ctr" anchorCtr="0">
                              <a:noAutofit/>
                            </wps:bodyPr>
                          </wps:wsp>
                          <wps:wsp>
                            <wps:cNvPr id="588907293" name="Google Shape;256;p30"/>
                            <wps:cNvSpPr/>
                            <wps:spPr>
                              <a:xfrm>
                                <a:off x="197085" y="1049571"/>
                                <a:ext cx="251707" cy="23237"/>
                              </a:xfrm>
                              <a:custGeom>
                                <a:avLst/>
                                <a:gdLst/>
                                <a:ahLst/>
                                <a:cxnLst/>
                                <a:rect l="l" t="t" r="r" b="b"/>
                                <a:pathLst>
                                  <a:path w="7691" h="710" extrusionOk="0">
                                    <a:moveTo>
                                      <a:pt x="0" y="1"/>
                                    </a:moveTo>
                                    <a:cubicBezTo>
                                      <a:pt x="32" y="233"/>
                                      <a:pt x="58" y="469"/>
                                      <a:pt x="80" y="709"/>
                                    </a:cubicBezTo>
                                    <a:lnTo>
                                      <a:pt x="7609" y="709"/>
                                    </a:lnTo>
                                    <a:cubicBezTo>
                                      <a:pt x="7630" y="469"/>
                                      <a:pt x="7658" y="231"/>
                                      <a:pt x="7690" y="1"/>
                                    </a:cubicBezTo>
                                    <a:close/>
                                  </a:path>
                                </a:pathLst>
                              </a:custGeom>
                              <a:solidFill>
                                <a:schemeClr val="dk1"/>
                              </a:solidFill>
                              <a:ln>
                                <a:noFill/>
                              </a:ln>
                            </wps:spPr>
                            <wps:bodyPr spcFirstLastPara="1" wrap="square" lIns="91425" tIns="91425" rIns="91425" bIns="91425" anchor="ctr" anchorCtr="0">
                              <a:noAutofit/>
                            </wps:bodyPr>
                          </wps:wsp>
                          <wps:wsp>
                            <wps:cNvPr id="1213127820" name="Google Shape;257;p30"/>
                            <wps:cNvSpPr/>
                            <wps:spPr>
                              <a:xfrm>
                                <a:off x="201504" y="1103474"/>
                                <a:ext cx="242707" cy="23073"/>
                              </a:xfrm>
                              <a:custGeom>
                                <a:avLst/>
                                <a:gdLst/>
                                <a:ahLst/>
                                <a:cxnLst/>
                                <a:rect l="l" t="t" r="r" b="b"/>
                                <a:pathLst>
                                  <a:path w="7416" h="705" extrusionOk="0">
                                    <a:moveTo>
                                      <a:pt x="0" y="0"/>
                                    </a:moveTo>
                                    <a:cubicBezTo>
                                      <a:pt x="7" y="234"/>
                                      <a:pt x="9" y="468"/>
                                      <a:pt x="5" y="704"/>
                                    </a:cubicBezTo>
                                    <a:lnTo>
                                      <a:pt x="7409" y="704"/>
                                    </a:lnTo>
                                    <a:cubicBezTo>
                                      <a:pt x="7407" y="468"/>
                                      <a:pt x="7409" y="232"/>
                                      <a:pt x="7416" y="0"/>
                                    </a:cubicBezTo>
                                    <a:close/>
                                  </a:path>
                                </a:pathLst>
                              </a:custGeom>
                              <a:solidFill>
                                <a:schemeClr val="dk1"/>
                              </a:solidFill>
                              <a:ln>
                                <a:noFill/>
                              </a:ln>
                            </wps:spPr>
                            <wps:bodyPr spcFirstLastPara="1" wrap="square" lIns="91425" tIns="91425" rIns="91425" bIns="91425" anchor="ctr" anchorCtr="0">
                              <a:noAutofit/>
                            </wps:bodyPr>
                          </wps:wsp>
                          <wps:wsp>
                            <wps:cNvPr id="1338592654" name="Google Shape;258;p30"/>
                            <wps:cNvSpPr/>
                            <wps:spPr>
                              <a:xfrm>
                                <a:off x="707667" y="961763"/>
                                <a:ext cx="339515" cy="687016"/>
                              </a:xfrm>
                              <a:custGeom>
                                <a:avLst/>
                                <a:gdLst/>
                                <a:ahLst/>
                                <a:cxnLst/>
                                <a:rect l="l" t="t" r="r" b="b"/>
                                <a:pathLst>
                                  <a:path w="10374" h="20992" extrusionOk="0">
                                    <a:moveTo>
                                      <a:pt x="10374" y="1"/>
                                    </a:moveTo>
                                    <a:lnTo>
                                      <a:pt x="1" y="2173"/>
                                    </a:lnTo>
                                    <a:lnTo>
                                      <a:pt x="1" y="20992"/>
                                    </a:lnTo>
                                    <a:lnTo>
                                      <a:pt x="10374" y="20992"/>
                                    </a:lnTo>
                                    <a:lnTo>
                                      <a:pt x="10374" y="1"/>
                                    </a:lnTo>
                                    <a:close/>
                                  </a:path>
                                </a:pathLst>
                              </a:custGeom>
                              <a:solidFill>
                                <a:schemeClr val="accent2"/>
                              </a:solidFill>
                              <a:ln>
                                <a:noFill/>
                              </a:ln>
                            </wps:spPr>
                            <wps:bodyPr spcFirstLastPara="1" wrap="square" lIns="91425" tIns="91425" rIns="91425" bIns="91425" anchor="ctr" anchorCtr="0">
                              <a:noAutofit/>
                            </wps:bodyPr>
                          </wps:wsp>
                          <wps:wsp>
                            <wps:cNvPr id="1221754932" name="Google Shape;259;p30"/>
                            <wps:cNvSpPr/>
                            <wps:spPr>
                              <a:xfrm>
                                <a:off x="877457" y="1555964"/>
                                <a:ext cx="27426" cy="44215"/>
                              </a:xfrm>
                              <a:custGeom>
                                <a:avLst/>
                                <a:gdLst/>
                                <a:ahLst/>
                                <a:cxnLst/>
                                <a:rect l="l" t="t" r="r" b="b"/>
                                <a:pathLst>
                                  <a:path w="838" h="1351" extrusionOk="0">
                                    <a:moveTo>
                                      <a:pt x="0" y="0"/>
                                    </a:moveTo>
                                    <a:lnTo>
                                      <a:pt x="0" y="1351"/>
                                    </a:lnTo>
                                    <a:lnTo>
                                      <a:pt x="837" y="1351"/>
                                    </a:lnTo>
                                    <a:lnTo>
                                      <a:pt x="837" y="0"/>
                                    </a:lnTo>
                                    <a:close/>
                                  </a:path>
                                </a:pathLst>
                              </a:custGeom>
                              <a:solidFill>
                                <a:schemeClr val="dk1"/>
                              </a:solidFill>
                              <a:ln>
                                <a:noFill/>
                              </a:ln>
                            </wps:spPr>
                            <wps:bodyPr spcFirstLastPara="1" wrap="square" lIns="91425" tIns="91425" rIns="91425" bIns="91425" anchor="ctr" anchorCtr="0">
                              <a:noAutofit/>
                            </wps:bodyPr>
                          </wps:wsp>
                          <wps:wsp>
                            <wps:cNvPr id="816967821" name="Google Shape;260;p30"/>
                            <wps:cNvSpPr/>
                            <wps:spPr>
                              <a:xfrm>
                                <a:off x="927530" y="1555964"/>
                                <a:ext cx="27426" cy="44215"/>
                              </a:xfrm>
                              <a:custGeom>
                                <a:avLst/>
                                <a:gdLst/>
                                <a:ahLst/>
                                <a:cxnLst/>
                                <a:rect l="l" t="t" r="r" b="b"/>
                                <a:pathLst>
                                  <a:path w="838" h="1351" extrusionOk="0">
                                    <a:moveTo>
                                      <a:pt x="0" y="0"/>
                                    </a:moveTo>
                                    <a:lnTo>
                                      <a:pt x="0" y="1351"/>
                                    </a:lnTo>
                                    <a:lnTo>
                                      <a:pt x="838" y="1351"/>
                                    </a:lnTo>
                                    <a:lnTo>
                                      <a:pt x="838" y="0"/>
                                    </a:lnTo>
                                    <a:close/>
                                  </a:path>
                                </a:pathLst>
                              </a:custGeom>
                              <a:solidFill>
                                <a:schemeClr val="dk1"/>
                              </a:solidFill>
                              <a:ln>
                                <a:noFill/>
                              </a:ln>
                            </wps:spPr>
                            <wps:bodyPr spcFirstLastPara="1" wrap="square" lIns="91425" tIns="91425" rIns="91425" bIns="91425" anchor="ctr" anchorCtr="0">
                              <a:noAutofit/>
                            </wps:bodyPr>
                          </wps:wsp>
                          <wps:wsp>
                            <wps:cNvPr id="395495718" name="Google Shape;261;p30"/>
                            <wps:cNvSpPr/>
                            <wps:spPr>
                              <a:xfrm>
                                <a:off x="977604" y="1555964"/>
                                <a:ext cx="27426" cy="44215"/>
                              </a:xfrm>
                              <a:custGeom>
                                <a:avLst/>
                                <a:gdLst/>
                                <a:ahLst/>
                                <a:cxnLst/>
                                <a:rect l="l" t="t" r="r" b="b"/>
                                <a:pathLst>
                                  <a:path w="838" h="1351" extrusionOk="0">
                                    <a:moveTo>
                                      <a:pt x="1" y="0"/>
                                    </a:moveTo>
                                    <a:lnTo>
                                      <a:pt x="1" y="1351"/>
                                    </a:lnTo>
                                    <a:lnTo>
                                      <a:pt x="838" y="1351"/>
                                    </a:lnTo>
                                    <a:lnTo>
                                      <a:pt x="838" y="0"/>
                                    </a:lnTo>
                                    <a:close/>
                                  </a:path>
                                </a:pathLst>
                              </a:custGeom>
                              <a:solidFill>
                                <a:schemeClr val="dk1"/>
                              </a:solidFill>
                              <a:ln>
                                <a:noFill/>
                              </a:ln>
                            </wps:spPr>
                            <wps:bodyPr spcFirstLastPara="1" wrap="square" lIns="91425" tIns="91425" rIns="91425" bIns="91425" anchor="ctr" anchorCtr="0">
                              <a:noAutofit/>
                            </wps:bodyPr>
                          </wps:wsp>
                          <wps:wsp>
                            <wps:cNvPr id="380229535" name="Google Shape;262;p30"/>
                            <wps:cNvSpPr/>
                            <wps:spPr>
                              <a:xfrm>
                                <a:off x="707667" y="1103474"/>
                                <a:ext cx="339515" cy="58026"/>
                              </a:xfrm>
                              <a:custGeom>
                                <a:avLst/>
                                <a:gdLst/>
                                <a:ahLst/>
                                <a:cxnLst/>
                                <a:rect l="l" t="t" r="r" b="b"/>
                                <a:pathLst>
                                  <a:path w="10374" h="1773" extrusionOk="0">
                                    <a:moveTo>
                                      <a:pt x="1" y="0"/>
                                    </a:moveTo>
                                    <a:lnTo>
                                      <a:pt x="1" y="1773"/>
                                    </a:lnTo>
                                    <a:lnTo>
                                      <a:pt x="10374" y="1773"/>
                                    </a:lnTo>
                                    <a:lnTo>
                                      <a:pt x="10374" y="0"/>
                                    </a:lnTo>
                                    <a:close/>
                                  </a:path>
                                </a:pathLst>
                              </a:custGeom>
                              <a:solidFill>
                                <a:schemeClr val="dk1"/>
                              </a:solidFill>
                              <a:ln>
                                <a:noFill/>
                              </a:ln>
                            </wps:spPr>
                            <wps:bodyPr spcFirstLastPara="1" wrap="square" lIns="91425" tIns="91425" rIns="91425" bIns="91425" anchor="ctr" anchorCtr="0">
                              <a:noAutofit/>
                            </wps:bodyPr>
                          </wps:wsp>
                          <wps:wsp>
                            <wps:cNvPr id="2081368651" name="Google Shape;263;p30"/>
                            <wps:cNvSpPr/>
                            <wps:spPr>
                              <a:xfrm>
                                <a:off x="228897" y="1261711"/>
                                <a:ext cx="619924" cy="405985"/>
                              </a:xfrm>
                              <a:custGeom>
                                <a:avLst/>
                                <a:gdLst/>
                                <a:ahLst/>
                                <a:cxnLst/>
                                <a:rect l="l" t="t" r="r" b="b"/>
                                <a:pathLst>
                                  <a:path w="18942" h="12405" extrusionOk="0">
                                    <a:moveTo>
                                      <a:pt x="0" y="1"/>
                                    </a:moveTo>
                                    <a:lnTo>
                                      <a:pt x="0" y="12404"/>
                                    </a:lnTo>
                                    <a:lnTo>
                                      <a:pt x="18941" y="12404"/>
                                    </a:lnTo>
                                    <a:lnTo>
                                      <a:pt x="18941" y="1"/>
                                    </a:lnTo>
                                    <a:close/>
                                  </a:path>
                                </a:pathLst>
                              </a:custGeom>
                              <a:solidFill>
                                <a:schemeClr val="dk1"/>
                              </a:solidFill>
                              <a:ln>
                                <a:noFill/>
                              </a:ln>
                            </wps:spPr>
                            <wps:bodyPr spcFirstLastPara="1" wrap="square" lIns="91425" tIns="91425" rIns="91425" bIns="91425" anchor="ctr" anchorCtr="0">
                              <a:noAutofit/>
                            </wps:bodyPr>
                          </wps:wsp>
                          <wps:wsp>
                            <wps:cNvPr id="1240138257" name="Google Shape;264;p30"/>
                            <wps:cNvSpPr/>
                            <wps:spPr>
                              <a:xfrm>
                                <a:off x="686394" y="1305893"/>
                                <a:ext cx="114939" cy="16396"/>
                              </a:xfrm>
                              <a:custGeom>
                                <a:avLst/>
                                <a:gdLst/>
                                <a:ahLst/>
                                <a:cxnLst/>
                                <a:rect l="l" t="t" r="r" b="b"/>
                                <a:pathLst>
                                  <a:path w="3512" h="501" extrusionOk="0">
                                    <a:moveTo>
                                      <a:pt x="249" y="1"/>
                                    </a:moveTo>
                                    <a:cubicBezTo>
                                      <a:pt x="112" y="1"/>
                                      <a:pt x="0" y="112"/>
                                      <a:pt x="0" y="252"/>
                                    </a:cubicBezTo>
                                    <a:cubicBezTo>
                                      <a:pt x="0" y="389"/>
                                      <a:pt x="112" y="501"/>
                                      <a:pt x="249" y="501"/>
                                    </a:cubicBezTo>
                                    <a:lnTo>
                                      <a:pt x="3263" y="501"/>
                                    </a:lnTo>
                                    <a:cubicBezTo>
                                      <a:pt x="3400" y="501"/>
                                      <a:pt x="3512" y="389"/>
                                      <a:pt x="3512" y="252"/>
                                    </a:cubicBezTo>
                                    <a:cubicBezTo>
                                      <a:pt x="3512" y="112"/>
                                      <a:pt x="3400" y="1"/>
                                      <a:pt x="3263" y="1"/>
                                    </a:cubicBezTo>
                                    <a:close/>
                                  </a:path>
                                </a:pathLst>
                              </a:custGeom>
                              <a:solidFill>
                                <a:schemeClr val="accent1"/>
                              </a:solidFill>
                              <a:ln>
                                <a:noFill/>
                              </a:ln>
                            </wps:spPr>
                            <wps:bodyPr spcFirstLastPara="1" wrap="square" lIns="91425" tIns="91425" rIns="91425" bIns="91425" anchor="ctr" anchorCtr="0">
                              <a:noAutofit/>
                            </wps:bodyPr>
                          </wps:wsp>
                          <wps:wsp>
                            <wps:cNvPr id="68619175" name="Google Shape;265;p30"/>
                            <wps:cNvSpPr/>
                            <wps:spPr>
                              <a:xfrm>
                                <a:off x="686394" y="1340944"/>
                                <a:ext cx="114939" cy="16331"/>
                              </a:xfrm>
                              <a:custGeom>
                                <a:avLst/>
                                <a:gdLst/>
                                <a:ahLst/>
                                <a:cxnLst/>
                                <a:rect l="l" t="t" r="r" b="b"/>
                                <a:pathLst>
                                  <a:path w="3512" h="499" extrusionOk="0">
                                    <a:moveTo>
                                      <a:pt x="249" y="1"/>
                                    </a:moveTo>
                                    <a:cubicBezTo>
                                      <a:pt x="112" y="1"/>
                                      <a:pt x="0" y="112"/>
                                      <a:pt x="0" y="250"/>
                                    </a:cubicBezTo>
                                    <a:cubicBezTo>
                                      <a:pt x="0" y="387"/>
                                      <a:pt x="112" y="499"/>
                                      <a:pt x="249" y="499"/>
                                    </a:cubicBezTo>
                                    <a:lnTo>
                                      <a:pt x="3263" y="499"/>
                                    </a:lnTo>
                                    <a:cubicBezTo>
                                      <a:pt x="3400" y="499"/>
                                      <a:pt x="3512" y="387"/>
                                      <a:pt x="3512" y="250"/>
                                    </a:cubicBezTo>
                                    <a:cubicBezTo>
                                      <a:pt x="3512" y="112"/>
                                      <a:pt x="3400" y="1"/>
                                      <a:pt x="3263" y="1"/>
                                    </a:cubicBezTo>
                                    <a:close/>
                                  </a:path>
                                </a:pathLst>
                              </a:custGeom>
                              <a:solidFill>
                                <a:schemeClr val="accent1"/>
                              </a:solidFill>
                              <a:ln>
                                <a:noFill/>
                              </a:ln>
                            </wps:spPr>
                            <wps:bodyPr spcFirstLastPara="1" wrap="square" lIns="91425" tIns="91425" rIns="91425" bIns="91425" anchor="ctr" anchorCtr="0">
                              <a:noAutofit/>
                            </wps:bodyPr>
                          </wps:wsp>
                          <wps:wsp>
                            <wps:cNvPr id="598676530" name="Google Shape;266;p30"/>
                            <wps:cNvSpPr/>
                            <wps:spPr>
                              <a:xfrm>
                                <a:off x="686394" y="1375930"/>
                                <a:ext cx="114939" cy="16396"/>
                              </a:xfrm>
                              <a:custGeom>
                                <a:avLst/>
                                <a:gdLst/>
                                <a:ahLst/>
                                <a:cxnLst/>
                                <a:rect l="l" t="t" r="r" b="b"/>
                                <a:pathLst>
                                  <a:path w="3512" h="501" extrusionOk="0">
                                    <a:moveTo>
                                      <a:pt x="249" y="1"/>
                                    </a:moveTo>
                                    <a:cubicBezTo>
                                      <a:pt x="112" y="1"/>
                                      <a:pt x="0" y="112"/>
                                      <a:pt x="0" y="250"/>
                                    </a:cubicBezTo>
                                    <a:cubicBezTo>
                                      <a:pt x="0" y="389"/>
                                      <a:pt x="112" y="501"/>
                                      <a:pt x="249" y="501"/>
                                    </a:cubicBezTo>
                                    <a:lnTo>
                                      <a:pt x="3263" y="501"/>
                                    </a:lnTo>
                                    <a:cubicBezTo>
                                      <a:pt x="3400" y="501"/>
                                      <a:pt x="3512" y="389"/>
                                      <a:pt x="3512" y="250"/>
                                    </a:cubicBezTo>
                                    <a:cubicBezTo>
                                      <a:pt x="3512" y="112"/>
                                      <a:pt x="3400" y="1"/>
                                      <a:pt x="3263" y="1"/>
                                    </a:cubicBezTo>
                                    <a:close/>
                                  </a:path>
                                </a:pathLst>
                              </a:custGeom>
                              <a:solidFill>
                                <a:schemeClr val="accent1"/>
                              </a:solidFill>
                              <a:ln>
                                <a:noFill/>
                              </a:ln>
                            </wps:spPr>
                            <wps:bodyPr spcFirstLastPara="1" wrap="square" lIns="91425" tIns="91425" rIns="91425" bIns="91425" anchor="ctr" anchorCtr="0">
                              <a:noAutofit/>
                            </wps:bodyPr>
                          </wps:wsp>
                          <wps:wsp>
                            <wps:cNvPr id="1833968166" name="Google Shape;267;p30"/>
                            <wps:cNvSpPr/>
                            <wps:spPr>
                              <a:xfrm>
                                <a:off x="686394" y="1410916"/>
                                <a:ext cx="114939" cy="16396"/>
                              </a:xfrm>
                              <a:custGeom>
                                <a:avLst/>
                                <a:gdLst/>
                                <a:ahLst/>
                                <a:cxnLst/>
                                <a:rect l="l" t="t" r="r" b="b"/>
                                <a:pathLst>
                                  <a:path w="3512" h="501" extrusionOk="0">
                                    <a:moveTo>
                                      <a:pt x="249" y="0"/>
                                    </a:moveTo>
                                    <a:cubicBezTo>
                                      <a:pt x="112" y="0"/>
                                      <a:pt x="0" y="112"/>
                                      <a:pt x="0" y="252"/>
                                    </a:cubicBezTo>
                                    <a:cubicBezTo>
                                      <a:pt x="0" y="389"/>
                                      <a:pt x="112" y="500"/>
                                      <a:pt x="249" y="500"/>
                                    </a:cubicBezTo>
                                    <a:lnTo>
                                      <a:pt x="3263" y="500"/>
                                    </a:lnTo>
                                    <a:cubicBezTo>
                                      <a:pt x="3400" y="500"/>
                                      <a:pt x="3512" y="389"/>
                                      <a:pt x="3512" y="252"/>
                                    </a:cubicBezTo>
                                    <a:cubicBezTo>
                                      <a:pt x="3512" y="112"/>
                                      <a:pt x="3400" y="0"/>
                                      <a:pt x="3263" y="0"/>
                                    </a:cubicBezTo>
                                    <a:close/>
                                  </a:path>
                                </a:pathLst>
                              </a:custGeom>
                              <a:solidFill>
                                <a:schemeClr val="accent1"/>
                              </a:solidFill>
                              <a:ln>
                                <a:noFill/>
                              </a:ln>
                            </wps:spPr>
                            <wps:bodyPr spcFirstLastPara="1" wrap="square" lIns="91425" tIns="91425" rIns="91425" bIns="91425" anchor="ctr" anchorCtr="0">
                              <a:noAutofit/>
                            </wps:bodyPr>
                          </wps:wsp>
                          <wps:wsp>
                            <wps:cNvPr id="1992877399" name="Google Shape;268;p30"/>
                            <wps:cNvSpPr/>
                            <wps:spPr>
                              <a:xfrm>
                                <a:off x="686394" y="1445967"/>
                                <a:ext cx="114939" cy="16331"/>
                              </a:xfrm>
                              <a:custGeom>
                                <a:avLst/>
                                <a:gdLst/>
                                <a:ahLst/>
                                <a:cxnLst/>
                                <a:rect l="l" t="t" r="r" b="b"/>
                                <a:pathLst>
                                  <a:path w="3512" h="499" extrusionOk="0">
                                    <a:moveTo>
                                      <a:pt x="249" y="0"/>
                                    </a:moveTo>
                                    <a:cubicBezTo>
                                      <a:pt x="112" y="0"/>
                                      <a:pt x="0" y="112"/>
                                      <a:pt x="0" y="249"/>
                                    </a:cubicBezTo>
                                    <a:cubicBezTo>
                                      <a:pt x="0" y="387"/>
                                      <a:pt x="112" y="498"/>
                                      <a:pt x="249" y="498"/>
                                    </a:cubicBezTo>
                                    <a:lnTo>
                                      <a:pt x="3263" y="498"/>
                                    </a:lnTo>
                                    <a:cubicBezTo>
                                      <a:pt x="3400" y="498"/>
                                      <a:pt x="3512" y="387"/>
                                      <a:pt x="3512" y="249"/>
                                    </a:cubicBezTo>
                                    <a:cubicBezTo>
                                      <a:pt x="3512" y="112"/>
                                      <a:pt x="3400" y="0"/>
                                      <a:pt x="3263" y="0"/>
                                    </a:cubicBezTo>
                                    <a:close/>
                                  </a:path>
                                </a:pathLst>
                              </a:custGeom>
                              <a:solidFill>
                                <a:schemeClr val="accent1"/>
                              </a:solidFill>
                              <a:ln>
                                <a:noFill/>
                              </a:ln>
                            </wps:spPr>
                            <wps:bodyPr spcFirstLastPara="1" wrap="square" lIns="91425" tIns="91425" rIns="91425" bIns="91425" anchor="ctr" anchorCtr="0">
                              <a:noAutofit/>
                            </wps:bodyPr>
                          </wps:wsp>
                          <wps:wsp>
                            <wps:cNvPr id="1422611181" name="Google Shape;269;p30"/>
                            <wps:cNvSpPr/>
                            <wps:spPr>
                              <a:xfrm>
                                <a:off x="686394" y="1480952"/>
                                <a:ext cx="114939" cy="16396"/>
                              </a:xfrm>
                              <a:custGeom>
                                <a:avLst/>
                                <a:gdLst/>
                                <a:ahLst/>
                                <a:cxnLst/>
                                <a:rect l="l" t="t" r="r" b="b"/>
                                <a:pathLst>
                                  <a:path w="3512" h="501" extrusionOk="0">
                                    <a:moveTo>
                                      <a:pt x="249" y="0"/>
                                    </a:moveTo>
                                    <a:cubicBezTo>
                                      <a:pt x="112" y="0"/>
                                      <a:pt x="0" y="112"/>
                                      <a:pt x="0" y="249"/>
                                    </a:cubicBezTo>
                                    <a:cubicBezTo>
                                      <a:pt x="0" y="389"/>
                                      <a:pt x="112" y="500"/>
                                      <a:pt x="249" y="500"/>
                                    </a:cubicBezTo>
                                    <a:lnTo>
                                      <a:pt x="3263" y="500"/>
                                    </a:lnTo>
                                    <a:cubicBezTo>
                                      <a:pt x="3400" y="500"/>
                                      <a:pt x="3512" y="389"/>
                                      <a:pt x="3512" y="249"/>
                                    </a:cubicBezTo>
                                    <a:cubicBezTo>
                                      <a:pt x="3512" y="112"/>
                                      <a:pt x="3400" y="0"/>
                                      <a:pt x="3263" y="0"/>
                                    </a:cubicBezTo>
                                    <a:close/>
                                  </a:path>
                                </a:pathLst>
                              </a:custGeom>
                              <a:solidFill>
                                <a:schemeClr val="accent1"/>
                              </a:solidFill>
                              <a:ln>
                                <a:noFill/>
                              </a:ln>
                            </wps:spPr>
                            <wps:bodyPr spcFirstLastPara="1" wrap="square" lIns="91425" tIns="91425" rIns="91425" bIns="91425" anchor="ctr" anchorCtr="0">
                              <a:noAutofit/>
                            </wps:bodyPr>
                          </wps:wsp>
                          <wps:wsp>
                            <wps:cNvPr id="1606067993" name="Google Shape;270;p30"/>
                            <wps:cNvSpPr/>
                            <wps:spPr>
                              <a:xfrm>
                                <a:off x="686394" y="1515938"/>
                                <a:ext cx="114939" cy="16396"/>
                              </a:xfrm>
                              <a:custGeom>
                                <a:avLst/>
                                <a:gdLst/>
                                <a:ahLst/>
                                <a:cxnLst/>
                                <a:rect l="l" t="t" r="r" b="b"/>
                                <a:pathLst>
                                  <a:path w="3512" h="501" extrusionOk="0">
                                    <a:moveTo>
                                      <a:pt x="249" y="0"/>
                                    </a:moveTo>
                                    <a:cubicBezTo>
                                      <a:pt x="112" y="0"/>
                                      <a:pt x="0" y="112"/>
                                      <a:pt x="0" y="251"/>
                                    </a:cubicBezTo>
                                    <a:cubicBezTo>
                                      <a:pt x="0" y="389"/>
                                      <a:pt x="112" y="500"/>
                                      <a:pt x="249" y="500"/>
                                    </a:cubicBezTo>
                                    <a:lnTo>
                                      <a:pt x="3263" y="500"/>
                                    </a:lnTo>
                                    <a:cubicBezTo>
                                      <a:pt x="3400" y="500"/>
                                      <a:pt x="3512" y="389"/>
                                      <a:pt x="3512" y="251"/>
                                    </a:cubicBezTo>
                                    <a:cubicBezTo>
                                      <a:pt x="3512" y="112"/>
                                      <a:pt x="3400" y="0"/>
                                      <a:pt x="3263" y="0"/>
                                    </a:cubicBezTo>
                                    <a:close/>
                                  </a:path>
                                </a:pathLst>
                              </a:custGeom>
                              <a:solidFill>
                                <a:schemeClr val="accent1"/>
                              </a:solidFill>
                              <a:ln>
                                <a:noFill/>
                              </a:ln>
                            </wps:spPr>
                            <wps:bodyPr spcFirstLastPara="1" wrap="square" lIns="91425" tIns="91425" rIns="91425" bIns="91425" anchor="ctr" anchorCtr="0">
                              <a:noAutofit/>
                            </wps:bodyPr>
                          </wps:wsp>
                          <wps:wsp>
                            <wps:cNvPr id="699989382" name="Google Shape;271;p30"/>
                            <wps:cNvSpPr/>
                            <wps:spPr>
                              <a:xfrm>
                                <a:off x="686394" y="1550989"/>
                                <a:ext cx="114939" cy="16331"/>
                              </a:xfrm>
                              <a:custGeom>
                                <a:avLst/>
                                <a:gdLst/>
                                <a:ahLst/>
                                <a:cxnLst/>
                                <a:rect l="l" t="t" r="r" b="b"/>
                                <a:pathLst>
                                  <a:path w="3512" h="499" extrusionOk="0">
                                    <a:moveTo>
                                      <a:pt x="249" y="0"/>
                                    </a:moveTo>
                                    <a:cubicBezTo>
                                      <a:pt x="112" y="0"/>
                                      <a:pt x="0" y="112"/>
                                      <a:pt x="0" y="249"/>
                                    </a:cubicBezTo>
                                    <a:cubicBezTo>
                                      <a:pt x="0" y="386"/>
                                      <a:pt x="112" y="498"/>
                                      <a:pt x="249" y="498"/>
                                    </a:cubicBezTo>
                                    <a:lnTo>
                                      <a:pt x="3263" y="498"/>
                                    </a:lnTo>
                                    <a:cubicBezTo>
                                      <a:pt x="3400" y="498"/>
                                      <a:pt x="3512" y="386"/>
                                      <a:pt x="3512" y="249"/>
                                    </a:cubicBezTo>
                                    <a:cubicBezTo>
                                      <a:pt x="3512" y="112"/>
                                      <a:pt x="3400" y="0"/>
                                      <a:pt x="3263" y="0"/>
                                    </a:cubicBezTo>
                                    <a:close/>
                                  </a:path>
                                </a:pathLst>
                              </a:custGeom>
                              <a:solidFill>
                                <a:schemeClr val="accent1"/>
                              </a:solidFill>
                              <a:ln>
                                <a:noFill/>
                              </a:ln>
                            </wps:spPr>
                            <wps:bodyPr spcFirstLastPara="1" wrap="square" lIns="91425" tIns="91425" rIns="91425" bIns="91425" anchor="ctr" anchorCtr="0">
                              <a:noAutofit/>
                            </wps:bodyPr>
                          </wps:wsp>
                          <wps:wsp>
                            <wps:cNvPr id="207475959" name="Google Shape;272;p30"/>
                            <wps:cNvSpPr/>
                            <wps:spPr>
                              <a:xfrm>
                                <a:off x="228897" y="1215565"/>
                                <a:ext cx="619924" cy="46179"/>
                              </a:xfrm>
                              <a:custGeom>
                                <a:avLst/>
                                <a:gdLst/>
                                <a:ahLst/>
                                <a:cxnLst/>
                                <a:rect l="l" t="t" r="r" b="b"/>
                                <a:pathLst>
                                  <a:path w="18942" h="1411" extrusionOk="0">
                                    <a:moveTo>
                                      <a:pt x="0" y="1"/>
                                    </a:moveTo>
                                    <a:lnTo>
                                      <a:pt x="0" y="1411"/>
                                    </a:lnTo>
                                    <a:lnTo>
                                      <a:pt x="18941" y="1411"/>
                                    </a:lnTo>
                                    <a:lnTo>
                                      <a:pt x="18941" y="1"/>
                                    </a:lnTo>
                                    <a:close/>
                                  </a:path>
                                </a:pathLst>
                              </a:custGeom>
                              <a:solidFill>
                                <a:schemeClr val="lt2"/>
                              </a:solidFill>
                              <a:ln>
                                <a:noFill/>
                              </a:ln>
                            </wps:spPr>
                            <wps:bodyPr spcFirstLastPara="1" wrap="square" lIns="91425" tIns="91425" rIns="91425" bIns="91425" anchor="ctr" anchorCtr="0">
                              <a:noAutofit/>
                            </wps:bodyPr>
                          </wps:wsp>
                          <wps:wsp>
                            <wps:cNvPr id="637270956" name="Google Shape;273;p30"/>
                            <wps:cNvSpPr/>
                            <wps:spPr>
                              <a:xfrm>
                                <a:off x="279755" y="1305893"/>
                                <a:ext cx="79266" cy="126263"/>
                              </a:xfrm>
                              <a:custGeom>
                                <a:avLst/>
                                <a:gdLst/>
                                <a:ahLst/>
                                <a:cxnLst/>
                                <a:rect l="l" t="t" r="r" b="b"/>
                                <a:pathLst>
                                  <a:path w="2422" h="3858" extrusionOk="0">
                                    <a:moveTo>
                                      <a:pt x="0" y="1"/>
                                    </a:moveTo>
                                    <a:lnTo>
                                      <a:pt x="0" y="3858"/>
                                    </a:lnTo>
                                    <a:lnTo>
                                      <a:pt x="2421" y="3858"/>
                                    </a:lnTo>
                                    <a:lnTo>
                                      <a:pt x="2421" y="1"/>
                                    </a:lnTo>
                                    <a:close/>
                                  </a:path>
                                </a:pathLst>
                              </a:custGeom>
                              <a:solidFill>
                                <a:schemeClr val="dk2"/>
                              </a:solidFill>
                              <a:ln>
                                <a:noFill/>
                              </a:ln>
                            </wps:spPr>
                            <wps:bodyPr spcFirstLastPara="1" wrap="square" lIns="91425" tIns="91425" rIns="91425" bIns="91425" anchor="ctr" anchorCtr="0">
                              <a:noAutofit/>
                            </wps:bodyPr>
                          </wps:wsp>
                          <wps:wsp>
                            <wps:cNvPr id="974634416" name="Google Shape;274;p30"/>
                            <wps:cNvSpPr/>
                            <wps:spPr>
                              <a:xfrm>
                                <a:off x="297526" y="1323664"/>
                                <a:ext cx="43724" cy="90786"/>
                              </a:xfrm>
                              <a:custGeom>
                                <a:avLst/>
                                <a:gdLst/>
                                <a:ahLst/>
                                <a:cxnLst/>
                                <a:rect l="l" t="t" r="r" b="b"/>
                                <a:pathLst>
                                  <a:path w="1336" h="2774" extrusionOk="0">
                                    <a:moveTo>
                                      <a:pt x="0" y="1"/>
                                    </a:moveTo>
                                    <a:lnTo>
                                      <a:pt x="0" y="2774"/>
                                    </a:lnTo>
                                    <a:lnTo>
                                      <a:pt x="1335" y="2774"/>
                                    </a:lnTo>
                                    <a:lnTo>
                                      <a:pt x="1335" y="1"/>
                                    </a:lnTo>
                                    <a:close/>
                                  </a:path>
                                </a:pathLst>
                              </a:custGeom>
                              <a:solidFill>
                                <a:schemeClr val="accent5"/>
                              </a:solidFill>
                              <a:ln>
                                <a:noFill/>
                              </a:ln>
                            </wps:spPr>
                            <wps:bodyPr spcFirstLastPara="1" wrap="square" lIns="91425" tIns="91425" rIns="91425" bIns="91425" anchor="ctr" anchorCtr="0">
                              <a:noAutofit/>
                            </wps:bodyPr>
                          </wps:wsp>
                          <wps:wsp>
                            <wps:cNvPr id="287672511" name="Google Shape;275;p30"/>
                            <wps:cNvSpPr/>
                            <wps:spPr>
                              <a:xfrm>
                                <a:off x="418749" y="1305893"/>
                                <a:ext cx="79201" cy="126263"/>
                              </a:xfrm>
                              <a:custGeom>
                                <a:avLst/>
                                <a:gdLst/>
                                <a:ahLst/>
                                <a:cxnLst/>
                                <a:rect l="l" t="t" r="r" b="b"/>
                                <a:pathLst>
                                  <a:path w="2420" h="3858" extrusionOk="0">
                                    <a:moveTo>
                                      <a:pt x="1" y="1"/>
                                    </a:moveTo>
                                    <a:lnTo>
                                      <a:pt x="1" y="3858"/>
                                    </a:lnTo>
                                    <a:lnTo>
                                      <a:pt x="2420" y="3858"/>
                                    </a:lnTo>
                                    <a:lnTo>
                                      <a:pt x="2420" y="1"/>
                                    </a:lnTo>
                                    <a:close/>
                                  </a:path>
                                </a:pathLst>
                              </a:custGeom>
                              <a:solidFill>
                                <a:schemeClr val="dk2"/>
                              </a:solidFill>
                              <a:ln>
                                <a:noFill/>
                              </a:ln>
                            </wps:spPr>
                            <wps:bodyPr spcFirstLastPara="1" wrap="square" lIns="91425" tIns="91425" rIns="91425" bIns="91425" anchor="ctr" anchorCtr="0">
                              <a:noAutofit/>
                            </wps:bodyPr>
                          </wps:wsp>
                          <wps:wsp>
                            <wps:cNvPr id="1227907531" name="Google Shape;276;p30"/>
                            <wps:cNvSpPr/>
                            <wps:spPr>
                              <a:xfrm>
                                <a:off x="436520" y="1323664"/>
                                <a:ext cx="43724" cy="90786"/>
                              </a:xfrm>
                              <a:custGeom>
                                <a:avLst/>
                                <a:gdLst/>
                                <a:ahLst/>
                                <a:cxnLst/>
                                <a:rect l="l" t="t" r="r" b="b"/>
                                <a:pathLst>
                                  <a:path w="1336" h="2774" extrusionOk="0">
                                    <a:moveTo>
                                      <a:pt x="1" y="1"/>
                                    </a:moveTo>
                                    <a:lnTo>
                                      <a:pt x="1" y="2774"/>
                                    </a:lnTo>
                                    <a:lnTo>
                                      <a:pt x="1336" y="2774"/>
                                    </a:lnTo>
                                    <a:lnTo>
                                      <a:pt x="1336" y="1"/>
                                    </a:lnTo>
                                    <a:close/>
                                  </a:path>
                                </a:pathLst>
                              </a:custGeom>
                              <a:solidFill>
                                <a:schemeClr val="accent5"/>
                              </a:solidFill>
                              <a:ln>
                                <a:noFill/>
                              </a:ln>
                            </wps:spPr>
                            <wps:bodyPr spcFirstLastPara="1" wrap="square" lIns="91425" tIns="91425" rIns="91425" bIns="91425" anchor="ctr" anchorCtr="0">
                              <a:noAutofit/>
                            </wps:bodyPr>
                          </wps:wsp>
                          <wps:wsp>
                            <wps:cNvPr id="1818208493" name="Google Shape;277;p30"/>
                            <wps:cNvSpPr/>
                            <wps:spPr>
                              <a:xfrm>
                                <a:off x="557710" y="1305893"/>
                                <a:ext cx="79266" cy="126263"/>
                              </a:xfrm>
                              <a:custGeom>
                                <a:avLst/>
                                <a:gdLst/>
                                <a:ahLst/>
                                <a:cxnLst/>
                                <a:rect l="l" t="t" r="r" b="b"/>
                                <a:pathLst>
                                  <a:path w="2422" h="3858" extrusionOk="0">
                                    <a:moveTo>
                                      <a:pt x="0" y="1"/>
                                    </a:moveTo>
                                    <a:lnTo>
                                      <a:pt x="0" y="3858"/>
                                    </a:lnTo>
                                    <a:lnTo>
                                      <a:pt x="2421" y="3858"/>
                                    </a:lnTo>
                                    <a:lnTo>
                                      <a:pt x="2421" y="1"/>
                                    </a:lnTo>
                                    <a:close/>
                                  </a:path>
                                </a:pathLst>
                              </a:custGeom>
                              <a:solidFill>
                                <a:schemeClr val="dk2"/>
                              </a:solidFill>
                              <a:ln>
                                <a:noFill/>
                              </a:ln>
                            </wps:spPr>
                            <wps:bodyPr spcFirstLastPara="1" wrap="square" lIns="91425" tIns="91425" rIns="91425" bIns="91425" anchor="ctr" anchorCtr="0">
                              <a:noAutofit/>
                            </wps:bodyPr>
                          </wps:wsp>
                          <wps:wsp>
                            <wps:cNvPr id="904453503" name="Google Shape;278;p30"/>
                            <wps:cNvSpPr/>
                            <wps:spPr>
                              <a:xfrm>
                                <a:off x="575481" y="1323664"/>
                                <a:ext cx="43724" cy="90786"/>
                              </a:xfrm>
                              <a:custGeom>
                                <a:avLst/>
                                <a:gdLst/>
                                <a:ahLst/>
                                <a:cxnLst/>
                                <a:rect l="l" t="t" r="r" b="b"/>
                                <a:pathLst>
                                  <a:path w="1336" h="2774" extrusionOk="0">
                                    <a:moveTo>
                                      <a:pt x="0" y="1"/>
                                    </a:moveTo>
                                    <a:lnTo>
                                      <a:pt x="0" y="2774"/>
                                    </a:lnTo>
                                    <a:lnTo>
                                      <a:pt x="1335" y="2774"/>
                                    </a:lnTo>
                                    <a:lnTo>
                                      <a:pt x="1335" y="1"/>
                                    </a:lnTo>
                                    <a:close/>
                                  </a:path>
                                </a:pathLst>
                              </a:custGeom>
                              <a:solidFill>
                                <a:schemeClr val="accent5"/>
                              </a:solidFill>
                              <a:ln>
                                <a:noFill/>
                              </a:ln>
                            </wps:spPr>
                            <wps:bodyPr spcFirstLastPara="1" wrap="square" lIns="91425" tIns="91425" rIns="91425" bIns="91425" anchor="ctr" anchorCtr="0">
                              <a:noAutofit/>
                            </wps:bodyPr>
                          </wps:wsp>
                          <wps:wsp>
                            <wps:cNvPr id="1452089805" name="Google Shape;279;p30"/>
                            <wps:cNvSpPr/>
                            <wps:spPr>
                              <a:xfrm>
                                <a:off x="279755" y="1476305"/>
                                <a:ext cx="79266" cy="126197"/>
                              </a:xfrm>
                              <a:custGeom>
                                <a:avLst/>
                                <a:gdLst/>
                                <a:ahLst/>
                                <a:cxnLst/>
                                <a:rect l="l" t="t" r="r" b="b"/>
                                <a:pathLst>
                                  <a:path w="2422" h="3856" extrusionOk="0">
                                    <a:moveTo>
                                      <a:pt x="0" y="1"/>
                                    </a:moveTo>
                                    <a:lnTo>
                                      <a:pt x="0" y="3855"/>
                                    </a:lnTo>
                                    <a:lnTo>
                                      <a:pt x="2421" y="3855"/>
                                    </a:lnTo>
                                    <a:lnTo>
                                      <a:pt x="2421" y="1"/>
                                    </a:lnTo>
                                    <a:close/>
                                  </a:path>
                                </a:pathLst>
                              </a:custGeom>
                              <a:solidFill>
                                <a:schemeClr val="dk2"/>
                              </a:solidFill>
                              <a:ln>
                                <a:noFill/>
                              </a:ln>
                            </wps:spPr>
                            <wps:bodyPr spcFirstLastPara="1" wrap="square" lIns="91425" tIns="91425" rIns="91425" bIns="91425" anchor="ctr" anchorCtr="0">
                              <a:noAutofit/>
                            </wps:bodyPr>
                          </wps:wsp>
                          <wps:wsp>
                            <wps:cNvPr id="791957849" name="Google Shape;280;p30"/>
                            <wps:cNvSpPr/>
                            <wps:spPr>
                              <a:xfrm>
                                <a:off x="297526" y="1494011"/>
                                <a:ext cx="43724" cy="90786"/>
                              </a:xfrm>
                              <a:custGeom>
                                <a:avLst/>
                                <a:gdLst/>
                                <a:ahLst/>
                                <a:cxnLst/>
                                <a:rect l="l" t="t" r="r" b="b"/>
                                <a:pathLst>
                                  <a:path w="1336" h="2774" extrusionOk="0">
                                    <a:moveTo>
                                      <a:pt x="0" y="0"/>
                                    </a:moveTo>
                                    <a:lnTo>
                                      <a:pt x="0" y="2773"/>
                                    </a:lnTo>
                                    <a:lnTo>
                                      <a:pt x="1335" y="2773"/>
                                    </a:lnTo>
                                    <a:lnTo>
                                      <a:pt x="1335" y="0"/>
                                    </a:lnTo>
                                    <a:close/>
                                  </a:path>
                                </a:pathLst>
                              </a:custGeom>
                              <a:solidFill>
                                <a:schemeClr val="accent5"/>
                              </a:solidFill>
                              <a:ln>
                                <a:noFill/>
                              </a:ln>
                            </wps:spPr>
                            <wps:bodyPr spcFirstLastPara="1" wrap="square" lIns="91425" tIns="91425" rIns="91425" bIns="91425" anchor="ctr" anchorCtr="0">
                              <a:noAutofit/>
                            </wps:bodyPr>
                          </wps:wsp>
                          <wps:wsp>
                            <wps:cNvPr id="2075836295" name="Google Shape;281;p30"/>
                            <wps:cNvSpPr/>
                            <wps:spPr>
                              <a:xfrm>
                                <a:off x="418749" y="1476305"/>
                                <a:ext cx="79201" cy="126197"/>
                              </a:xfrm>
                              <a:custGeom>
                                <a:avLst/>
                                <a:gdLst/>
                                <a:ahLst/>
                                <a:cxnLst/>
                                <a:rect l="l" t="t" r="r" b="b"/>
                                <a:pathLst>
                                  <a:path w="2420" h="3856" extrusionOk="0">
                                    <a:moveTo>
                                      <a:pt x="1" y="1"/>
                                    </a:moveTo>
                                    <a:lnTo>
                                      <a:pt x="1" y="3855"/>
                                    </a:lnTo>
                                    <a:lnTo>
                                      <a:pt x="2420" y="3855"/>
                                    </a:lnTo>
                                    <a:lnTo>
                                      <a:pt x="2420" y="1"/>
                                    </a:lnTo>
                                    <a:close/>
                                  </a:path>
                                </a:pathLst>
                              </a:custGeom>
                              <a:solidFill>
                                <a:schemeClr val="dk2"/>
                              </a:solidFill>
                              <a:ln>
                                <a:noFill/>
                              </a:ln>
                            </wps:spPr>
                            <wps:bodyPr spcFirstLastPara="1" wrap="square" lIns="91425" tIns="91425" rIns="91425" bIns="91425" anchor="ctr" anchorCtr="0">
                              <a:noAutofit/>
                            </wps:bodyPr>
                          </wps:wsp>
                          <wps:wsp>
                            <wps:cNvPr id="521993993" name="Google Shape;282;p30"/>
                            <wps:cNvSpPr/>
                            <wps:spPr>
                              <a:xfrm>
                                <a:off x="436520" y="1494011"/>
                                <a:ext cx="43724" cy="90786"/>
                              </a:xfrm>
                              <a:custGeom>
                                <a:avLst/>
                                <a:gdLst/>
                                <a:ahLst/>
                                <a:cxnLst/>
                                <a:rect l="l" t="t" r="r" b="b"/>
                                <a:pathLst>
                                  <a:path w="1336" h="2774" extrusionOk="0">
                                    <a:moveTo>
                                      <a:pt x="1" y="0"/>
                                    </a:moveTo>
                                    <a:lnTo>
                                      <a:pt x="1" y="2773"/>
                                    </a:lnTo>
                                    <a:lnTo>
                                      <a:pt x="1336" y="2773"/>
                                    </a:lnTo>
                                    <a:lnTo>
                                      <a:pt x="1336" y="0"/>
                                    </a:lnTo>
                                    <a:close/>
                                  </a:path>
                                </a:pathLst>
                              </a:custGeom>
                              <a:solidFill>
                                <a:schemeClr val="accent5"/>
                              </a:solidFill>
                              <a:ln>
                                <a:noFill/>
                              </a:ln>
                            </wps:spPr>
                            <wps:bodyPr spcFirstLastPara="1" wrap="square" lIns="91425" tIns="91425" rIns="91425" bIns="91425" anchor="ctr" anchorCtr="0">
                              <a:noAutofit/>
                            </wps:bodyPr>
                          </wps:wsp>
                          <wps:wsp>
                            <wps:cNvPr id="1879199079" name="Google Shape;283;p30"/>
                            <wps:cNvSpPr/>
                            <wps:spPr>
                              <a:xfrm>
                                <a:off x="557710" y="1476305"/>
                                <a:ext cx="79266" cy="126197"/>
                              </a:xfrm>
                              <a:custGeom>
                                <a:avLst/>
                                <a:gdLst/>
                                <a:ahLst/>
                                <a:cxnLst/>
                                <a:rect l="l" t="t" r="r" b="b"/>
                                <a:pathLst>
                                  <a:path w="2422" h="3856" extrusionOk="0">
                                    <a:moveTo>
                                      <a:pt x="0" y="1"/>
                                    </a:moveTo>
                                    <a:lnTo>
                                      <a:pt x="0" y="3855"/>
                                    </a:lnTo>
                                    <a:lnTo>
                                      <a:pt x="2421" y="3855"/>
                                    </a:lnTo>
                                    <a:lnTo>
                                      <a:pt x="2421" y="1"/>
                                    </a:lnTo>
                                    <a:close/>
                                  </a:path>
                                </a:pathLst>
                              </a:custGeom>
                              <a:solidFill>
                                <a:schemeClr val="dk2"/>
                              </a:solidFill>
                              <a:ln>
                                <a:noFill/>
                              </a:ln>
                            </wps:spPr>
                            <wps:bodyPr spcFirstLastPara="1" wrap="square" lIns="91425" tIns="91425" rIns="91425" bIns="91425" anchor="ctr" anchorCtr="0">
                              <a:noAutofit/>
                            </wps:bodyPr>
                          </wps:wsp>
                          <wps:wsp>
                            <wps:cNvPr id="277275398" name="Google Shape;284;p30"/>
                            <wps:cNvSpPr/>
                            <wps:spPr>
                              <a:xfrm>
                                <a:off x="575481" y="1494011"/>
                                <a:ext cx="43724" cy="90786"/>
                              </a:xfrm>
                              <a:custGeom>
                                <a:avLst/>
                                <a:gdLst/>
                                <a:ahLst/>
                                <a:cxnLst/>
                                <a:rect l="l" t="t" r="r" b="b"/>
                                <a:pathLst>
                                  <a:path w="1336" h="2774" extrusionOk="0">
                                    <a:moveTo>
                                      <a:pt x="0" y="0"/>
                                    </a:moveTo>
                                    <a:lnTo>
                                      <a:pt x="0" y="2773"/>
                                    </a:lnTo>
                                    <a:lnTo>
                                      <a:pt x="1335" y="2773"/>
                                    </a:lnTo>
                                    <a:lnTo>
                                      <a:pt x="1335" y="0"/>
                                    </a:lnTo>
                                    <a:close/>
                                  </a:path>
                                </a:pathLst>
                              </a:custGeom>
                              <a:solidFill>
                                <a:schemeClr val="accent5"/>
                              </a:solidFill>
                              <a:ln>
                                <a:noFill/>
                              </a:ln>
                            </wps:spPr>
                            <wps:bodyPr spcFirstLastPara="1" wrap="square" lIns="91425" tIns="91425" rIns="91425" bIns="91425" anchor="ctr" anchorCtr="0">
                              <a:noAutofit/>
                            </wps:bodyPr>
                          </wps:wsp>
                          <wps:wsp>
                            <wps:cNvPr id="1551310822" name="Google Shape;285;p30"/>
                            <wps:cNvSpPr/>
                            <wps:spPr>
                              <a:xfrm>
                                <a:off x="916992" y="1259256"/>
                                <a:ext cx="65291" cy="126328"/>
                              </a:xfrm>
                              <a:custGeom>
                                <a:avLst/>
                                <a:gdLst/>
                                <a:ahLst/>
                                <a:cxnLst/>
                                <a:rect l="l" t="t" r="r" b="b"/>
                                <a:pathLst>
                                  <a:path w="1995" h="3860" extrusionOk="0">
                                    <a:moveTo>
                                      <a:pt x="1" y="1"/>
                                    </a:moveTo>
                                    <a:lnTo>
                                      <a:pt x="1" y="3860"/>
                                    </a:lnTo>
                                    <a:lnTo>
                                      <a:pt x="1994" y="3860"/>
                                    </a:lnTo>
                                    <a:lnTo>
                                      <a:pt x="1994" y="1"/>
                                    </a:lnTo>
                                    <a:close/>
                                  </a:path>
                                </a:pathLst>
                              </a:custGeom>
                              <a:solidFill>
                                <a:schemeClr val="dk2"/>
                              </a:solidFill>
                              <a:ln>
                                <a:noFill/>
                              </a:ln>
                            </wps:spPr>
                            <wps:bodyPr spcFirstLastPara="1" wrap="square" lIns="91425" tIns="91425" rIns="91425" bIns="91425" anchor="ctr" anchorCtr="0">
                              <a:noAutofit/>
                            </wps:bodyPr>
                          </wps:wsp>
                          <wps:wsp>
                            <wps:cNvPr id="695422379" name="Google Shape;286;p30"/>
                            <wps:cNvSpPr/>
                            <wps:spPr>
                              <a:xfrm>
                                <a:off x="812264" y="1298235"/>
                                <a:ext cx="142692" cy="62280"/>
                              </a:xfrm>
                              <a:custGeom>
                                <a:avLst/>
                                <a:gdLst/>
                                <a:ahLst/>
                                <a:cxnLst/>
                                <a:rect l="l" t="t" r="r" b="b"/>
                                <a:pathLst>
                                  <a:path w="4360" h="1903" extrusionOk="0">
                                    <a:moveTo>
                                      <a:pt x="0" y="1"/>
                                    </a:moveTo>
                                    <a:lnTo>
                                      <a:pt x="0" y="1902"/>
                                    </a:lnTo>
                                    <a:lnTo>
                                      <a:pt x="4360" y="1902"/>
                                    </a:lnTo>
                                    <a:lnTo>
                                      <a:pt x="4360" y="1"/>
                                    </a:lnTo>
                                    <a:close/>
                                  </a:path>
                                </a:pathLst>
                              </a:custGeom>
                              <a:solidFill>
                                <a:schemeClr val="dk1"/>
                              </a:solidFill>
                              <a:ln>
                                <a:noFill/>
                              </a:ln>
                            </wps:spPr>
                            <wps:bodyPr spcFirstLastPara="1" wrap="square" lIns="91425" tIns="91425" rIns="91425" bIns="91425" anchor="ctr" anchorCtr="0">
                              <a:noAutofit/>
                            </wps:bodyPr>
                          </wps:wsp>
                          <wps:wsp>
                            <wps:cNvPr id="330005093" name="Google Shape;287;p30"/>
                            <wps:cNvSpPr/>
                            <wps:spPr>
                              <a:xfrm>
                                <a:off x="877457" y="1432123"/>
                                <a:ext cx="27426" cy="44215"/>
                              </a:xfrm>
                              <a:custGeom>
                                <a:avLst/>
                                <a:gdLst/>
                                <a:ahLst/>
                                <a:cxnLst/>
                                <a:rect l="l" t="t" r="r" b="b"/>
                                <a:pathLst>
                                  <a:path w="838" h="1351" extrusionOk="0">
                                    <a:moveTo>
                                      <a:pt x="0" y="1"/>
                                    </a:moveTo>
                                    <a:lnTo>
                                      <a:pt x="0" y="1351"/>
                                    </a:lnTo>
                                    <a:lnTo>
                                      <a:pt x="837" y="1351"/>
                                    </a:lnTo>
                                    <a:lnTo>
                                      <a:pt x="837" y="1"/>
                                    </a:lnTo>
                                    <a:close/>
                                  </a:path>
                                </a:pathLst>
                              </a:custGeom>
                              <a:solidFill>
                                <a:schemeClr val="dk1"/>
                              </a:solidFill>
                              <a:ln>
                                <a:noFill/>
                              </a:ln>
                            </wps:spPr>
                            <wps:bodyPr spcFirstLastPara="1" wrap="square" lIns="91425" tIns="91425" rIns="91425" bIns="91425" anchor="ctr" anchorCtr="0">
                              <a:noAutofit/>
                            </wps:bodyPr>
                          </wps:wsp>
                          <wps:wsp>
                            <wps:cNvPr id="569662149" name="Google Shape;288;p30"/>
                            <wps:cNvSpPr/>
                            <wps:spPr>
                              <a:xfrm>
                                <a:off x="927530" y="1432123"/>
                                <a:ext cx="27426" cy="44215"/>
                              </a:xfrm>
                              <a:custGeom>
                                <a:avLst/>
                                <a:gdLst/>
                                <a:ahLst/>
                                <a:cxnLst/>
                                <a:rect l="l" t="t" r="r" b="b"/>
                                <a:pathLst>
                                  <a:path w="838" h="1351" extrusionOk="0">
                                    <a:moveTo>
                                      <a:pt x="0" y="1"/>
                                    </a:moveTo>
                                    <a:lnTo>
                                      <a:pt x="0" y="1351"/>
                                    </a:lnTo>
                                    <a:lnTo>
                                      <a:pt x="838" y="1351"/>
                                    </a:lnTo>
                                    <a:lnTo>
                                      <a:pt x="838" y="1"/>
                                    </a:lnTo>
                                    <a:close/>
                                  </a:path>
                                </a:pathLst>
                              </a:custGeom>
                              <a:solidFill>
                                <a:schemeClr val="dk1"/>
                              </a:solidFill>
                              <a:ln>
                                <a:noFill/>
                              </a:ln>
                            </wps:spPr>
                            <wps:bodyPr spcFirstLastPara="1" wrap="square" lIns="91425" tIns="91425" rIns="91425" bIns="91425" anchor="ctr" anchorCtr="0">
                              <a:noAutofit/>
                            </wps:bodyPr>
                          </wps:wsp>
                          <wps:wsp>
                            <wps:cNvPr id="1780790370" name="Google Shape;289;p30"/>
                            <wps:cNvSpPr/>
                            <wps:spPr>
                              <a:xfrm>
                                <a:off x="977604" y="1432123"/>
                                <a:ext cx="27426" cy="44215"/>
                              </a:xfrm>
                              <a:custGeom>
                                <a:avLst/>
                                <a:gdLst/>
                                <a:ahLst/>
                                <a:cxnLst/>
                                <a:rect l="l" t="t" r="r" b="b"/>
                                <a:pathLst>
                                  <a:path w="838" h="1351" extrusionOk="0">
                                    <a:moveTo>
                                      <a:pt x="1" y="1"/>
                                    </a:moveTo>
                                    <a:lnTo>
                                      <a:pt x="1" y="1351"/>
                                    </a:lnTo>
                                    <a:lnTo>
                                      <a:pt x="838" y="1351"/>
                                    </a:lnTo>
                                    <a:lnTo>
                                      <a:pt x="838" y="1"/>
                                    </a:lnTo>
                                    <a:close/>
                                  </a:path>
                                </a:pathLst>
                              </a:custGeom>
                              <a:solidFill>
                                <a:schemeClr val="dk1"/>
                              </a:solidFill>
                              <a:ln>
                                <a:noFill/>
                              </a:ln>
                            </wps:spPr>
                            <wps:bodyPr spcFirstLastPara="1" wrap="square" lIns="91425" tIns="91425" rIns="91425" bIns="91425" anchor="ctr" anchorCtr="0">
                              <a:noAutofit/>
                            </wps:bodyPr>
                          </wps:wsp>
                          <wps:wsp>
                            <wps:cNvPr id="1353964083" name="Google Shape;290;p30"/>
                            <wps:cNvSpPr/>
                            <wps:spPr>
                              <a:xfrm>
                                <a:off x="877457" y="1494011"/>
                                <a:ext cx="27426" cy="44215"/>
                              </a:xfrm>
                              <a:custGeom>
                                <a:avLst/>
                                <a:gdLst/>
                                <a:ahLst/>
                                <a:cxnLst/>
                                <a:rect l="l" t="t" r="r" b="b"/>
                                <a:pathLst>
                                  <a:path w="838" h="1351" extrusionOk="0">
                                    <a:moveTo>
                                      <a:pt x="0" y="0"/>
                                    </a:moveTo>
                                    <a:lnTo>
                                      <a:pt x="0" y="1350"/>
                                    </a:lnTo>
                                    <a:lnTo>
                                      <a:pt x="837" y="1350"/>
                                    </a:lnTo>
                                    <a:lnTo>
                                      <a:pt x="837" y="0"/>
                                    </a:lnTo>
                                    <a:close/>
                                  </a:path>
                                </a:pathLst>
                              </a:custGeom>
                              <a:solidFill>
                                <a:schemeClr val="dk1"/>
                              </a:solidFill>
                              <a:ln>
                                <a:noFill/>
                              </a:ln>
                            </wps:spPr>
                            <wps:bodyPr spcFirstLastPara="1" wrap="square" lIns="91425" tIns="91425" rIns="91425" bIns="91425" anchor="ctr" anchorCtr="0">
                              <a:noAutofit/>
                            </wps:bodyPr>
                          </wps:wsp>
                          <wps:wsp>
                            <wps:cNvPr id="1995219070" name="Google Shape;291;p30"/>
                            <wps:cNvSpPr/>
                            <wps:spPr>
                              <a:xfrm>
                                <a:off x="927530" y="1494011"/>
                                <a:ext cx="27426" cy="44215"/>
                              </a:xfrm>
                              <a:custGeom>
                                <a:avLst/>
                                <a:gdLst/>
                                <a:ahLst/>
                                <a:cxnLst/>
                                <a:rect l="l" t="t" r="r" b="b"/>
                                <a:pathLst>
                                  <a:path w="838" h="1351" extrusionOk="0">
                                    <a:moveTo>
                                      <a:pt x="0" y="0"/>
                                    </a:moveTo>
                                    <a:lnTo>
                                      <a:pt x="0" y="1350"/>
                                    </a:lnTo>
                                    <a:lnTo>
                                      <a:pt x="838" y="1350"/>
                                    </a:lnTo>
                                    <a:lnTo>
                                      <a:pt x="838" y="0"/>
                                    </a:lnTo>
                                    <a:close/>
                                  </a:path>
                                </a:pathLst>
                              </a:custGeom>
                              <a:solidFill>
                                <a:schemeClr val="dk1"/>
                              </a:solidFill>
                              <a:ln>
                                <a:noFill/>
                              </a:ln>
                            </wps:spPr>
                            <wps:bodyPr spcFirstLastPara="1" wrap="square" lIns="91425" tIns="91425" rIns="91425" bIns="91425" anchor="ctr" anchorCtr="0">
                              <a:noAutofit/>
                            </wps:bodyPr>
                          </wps:wsp>
                          <wps:wsp>
                            <wps:cNvPr id="92574955" name="Google Shape;292;p30"/>
                            <wps:cNvSpPr/>
                            <wps:spPr>
                              <a:xfrm>
                                <a:off x="977604" y="1494011"/>
                                <a:ext cx="27426" cy="44215"/>
                              </a:xfrm>
                              <a:custGeom>
                                <a:avLst/>
                                <a:gdLst/>
                                <a:ahLst/>
                                <a:cxnLst/>
                                <a:rect l="l" t="t" r="r" b="b"/>
                                <a:pathLst>
                                  <a:path w="838" h="1351" extrusionOk="0">
                                    <a:moveTo>
                                      <a:pt x="1" y="0"/>
                                    </a:moveTo>
                                    <a:lnTo>
                                      <a:pt x="1" y="1350"/>
                                    </a:lnTo>
                                    <a:lnTo>
                                      <a:pt x="838" y="1350"/>
                                    </a:lnTo>
                                    <a:lnTo>
                                      <a:pt x="838" y="0"/>
                                    </a:lnTo>
                                    <a:close/>
                                  </a:path>
                                </a:pathLst>
                              </a:custGeom>
                              <a:solidFill>
                                <a:schemeClr val="dk1"/>
                              </a:solidFill>
                              <a:ln>
                                <a:noFill/>
                              </a:ln>
                            </wps:spPr>
                            <wps:bodyPr spcFirstLastPara="1" wrap="square" lIns="91425" tIns="91425" rIns="91425" bIns="91425" anchor="ctr" anchorCtr="0">
                              <a:noAutofit/>
                            </wps:bodyPr>
                          </wps:wsp>
                          <wps:wsp>
                            <wps:cNvPr id="1633472814" name="Google Shape;293;p30"/>
                            <wps:cNvSpPr/>
                            <wps:spPr>
                              <a:xfrm>
                                <a:off x="864857" y="611972"/>
                                <a:ext cx="129994" cy="19080"/>
                              </a:xfrm>
                              <a:custGeom>
                                <a:avLst/>
                                <a:gdLst/>
                                <a:ahLst/>
                                <a:cxnLst/>
                                <a:rect l="l" t="t" r="r" b="b"/>
                                <a:pathLst>
                                  <a:path w="3972" h="583" extrusionOk="0">
                                    <a:moveTo>
                                      <a:pt x="291" y="0"/>
                                    </a:moveTo>
                                    <a:cubicBezTo>
                                      <a:pt x="132" y="0"/>
                                      <a:pt x="1" y="131"/>
                                      <a:pt x="1" y="292"/>
                                    </a:cubicBezTo>
                                    <a:cubicBezTo>
                                      <a:pt x="1" y="451"/>
                                      <a:pt x="132" y="582"/>
                                      <a:pt x="291" y="582"/>
                                    </a:cubicBezTo>
                                    <a:lnTo>
                                      <a:pt x="3680" y="582"/>
                                    </a:lnTo>
                                    <a:cubicBezTo>
                                      <a:pt x="3841" y="582"/>
                                      <a:pt x="3972" y="451"/>
                                      <a:pt x="3972" y="292"/>
                                    </a:cubicBezTo>
                                    <a:cubicBezTo>
                                      <a:pt x="3972" y="131"/>
                                      <a:pt x="3841" y="0"/>
                                      <a:pt x="3680" y="0"/>
                                    </a:cubicBezTo>
                                    <a:close/>
                                  </a:path>
                                </a:pathLst>
                              </a:custGeom>
                              <a:solidFill>
                                <a:schemeClr val="dk1"/>
                              </a:solidFill>
                              <a:ln>
                                <a:noFill/>
                              </a:ln>
                            </wps:spPr>
                            <wps:bodyPr spcFirstLastPara="1" wrap="square" lIns="91425" tIns="91425" rIns="91425" bIns="91425" anchor="ctr" anchorCtr="0">
                              <a:noAutofit/>
                            </wps:bodyPr>
                          </wps:wsp>
                          <wps:wsp>
                            <wps:cNvPr id="221180661" name="Google Shape;294;p30"/>
                            <wps:cNvSpPr/>
                            <wps:spPr>
                              <a:xfrm>
                                <a:off x="792170" y="486593"/>
                                <a:ext cx="27557" cy="27557"/>
                              </a:xfrm>
                              <a:custGeom>
                                <a:avLst/>
                                <a:gdLst/>
                                <a:ahLst/>
                                <a:cxnLst/>
                                <a:rect l="l" t="t" r="r" b="b"/>
                                <a:pathLst>
                                  <a:path w="842" h="842" extrusionOk="0">
                                    <a:moveTo>
                                      <a:pt x="421" y="0"/>
                                    </a:moveTo>
                                    <a:cubicBezTo>
                                      <a:pt x="189" y="0"/>
                                      <a:pt x="1" y="189"/>
                                      <a:pt x="1" y="421"/>
                                    </a:cubicBezTo>
                                    <a:cubicBezTo>
                                      <a:pt x="1" y="653"/>
                                      <a:pt x="189" y="842"/>
                                      <a:pt x="421" y="842"/>
                                    </a:cubicBezTo>
                                    <a:cubicBezTo>
                                      <a:pt x="653" y="842"/>
                                      <a:pt x="842" y="653"/>
                                      <a:pt x="842" y="421"/>
                                    </a:cubicBezTo>
                                    <a:cubicBezTo>
                                      <a:pt x="842" y="189"/>
                                      <a:pt x="653" y="0"/>
                                      <a:pt x="421" y="0"/>
                                    </a:cubicBezTo>
                                    <a:close/>
                                  </a:path>
                                </a:pathLst>
                              </a:custGeom>
                              <a:solidFill>
                                <a:srgbClr val="FFFFFF">
                                  <a:alpha val="39240"/>
                                </a:srgbClr>
                              </a:solidFill>
                              <a:ln>
                                <a:noFill/>
                              </a:ln>
                            </wps:spPr>
                            <wps:bodyPr spcFirstLastPara="1" wrap="square" lIns="91425" tIns="91425" rIns="91425" bIns="91425" anchor="ctr" anchorCtr="0">
                              <a:noAutofit/>
                            </wps:bodyPr>
                          </wps:wsp>
                          <wps:wsp>
                            <wps:cNvPr id="1738448302" name="Google Shape;295;p30"/>
                            <wps:cNvSpPr/>
                            <wps:spPr>
                              <a:xfrm>
                                <a:off x="916076" y="505477"/>
                                <a:ext cx="27557" cy="27589"/>
                              </a:xfrm>
                              <a:custGeom>
                                <a:avLst/>
                                <a:gdLst/>
                                <a:ahLst/>
                                <a:cxnLst/>
                                <a:rect l="l" t="t" r="r" b="b"/>
                                <a:pathLst>
                                  <a:path w="842" h="843" extrusionOk="0">
                                    <a:moveTo>
                                      <a:pt x="421" y="1"/>
                                    </a:moveTo>
                                    <a:cubicBezTo>
                                      <a:pt x="190" y="1"/>
                                      <a:pt x="1" y="190"/>
                                      <a:pt x="1" y="421"/>
                                    </a:cubicBezTo>
                                    <a:cubicBezTo>
                                      <a:pt x="1" y="653"/>
                                      <a:pt x="190" y="842"/>
                                      <a:pt x="421" y="842"/>
                                    </a:cubicBezTo>
                                    <a:cubicBezTo>
                                      <a:pt x="653" y="842"/>
                                      <a:pt x="842" y="653"/>
                                      <a:pt x="842" y="421"/>
                                    </a:cubicBezTo>
                                    <a:cubicBezTo>
                                      <a:pt x="842" y="190"/>
                                      <a:pt x="653" y="1"/>
                                      <a:pt x="421" y="1"/>
                                    </a:cubicBezTo>
                                    <a:close/>
                                  </a:path>
                                </a:pathLst>
                              </a:custGeom>
                              <a:solidFill>
                                <a:srgbClr val="FFFFFF">
                                  <a:alpha val="39240"/>
                                </a:srgbClr>
                              </a:solidFill>
                              <a:ln>
                                <a:noFill/>
                              </a:ln>
                            </wps:spPr>
                            <wps:bodyPr spcFirstLastPara="1" wrap="square" lIns="91425" tIns="91425" rIns="91425" bIns="91425" anchor="ctr" anchorCtr="0">
                              <a:noAutofit/>
                            </wps:bodyPr>
                          </wps:wsp>
                          <wps:wsp>
                            <wps:cNvPr id="1315303134" name="Google Shape;296;p30"/>
                            <wps:cNvSpPr/>
                            <wps:spPr>
                              <a:xfrm>
                                <a:off x="805948" y="407000"/>
                                <a:ext cx="56979" cy="57011"/>
                              </a:xfrm>
                              <a:custGeom>
                                <a:avLst/>
                                <a:gdLst/>
                                <a:ahLst/>
                                <a:cxnLst/>
                                <a:rect l="l" t="t" r="r" b="b"/>
                                <a:pathLst>
                                  <a:path w="1741" h="1742" extrusionOk="0">
                                    <a:moveTo>
                                      <a:pt x="872" y="1"/>
                                    </a:moveTo>
                                    <a:cubicBezTo>
                                      <a:pt x="391" y="1"/>
                                      <a:pt x="0" y="391"/>
                                      <a:pt x="0" y="872"/>
                                    </a:cubicBezTo>
                                    <a:cubicBezTo>
                                      <a:pt x="0" y="1353"/>
                                      <a:pt x="391" y="1741"/>
                                      <a:pt x="872" y="1741"/>
                                    </a:cubicBezTo>
                                    <a:cubicBezTo>
                                      <a:pt x="1352" y="1741"/>
                                      <a:pt x="1741" y="1353"/>
                                      <a:pt x="1741" y="872"/>
                                    </a:cubicBezTo>
                                    <a:cubicBezTo>
                                      <a:pt x="1741" y="391"/>
                                      <a:pt x="1352" y="1"/>
                                      <a:pt x="872" y="1"/>
                                    </a:cubicBezTo>
                                    <a:close/>
                                  </a:path>
                                </a:pathLst>
                              </a:custGeom>
                              <a:solidFill>
                                <a:srgbClr val="FFFFFF">
                                  <a:alpha val="39240"/>
                                </a:srgbClr>
                              </a:solidFill>
                              <a:ln>
                                <a:noFill/>
                              </a:ln>
                            </wps:spPr>
                            <wps:bodyPr spcFirstLastPara="1" wrap="square" lIns="91425" tIns="91425" rIns="91425" bIns="91425" anchor="ctr" anchorCtr="0">
                              <a:noAutofit/>
                            </wps:bodyPr>
                          </wps:wsp>
                          <wps:wsp>
                            <wps:cNvPr id="1174818462" name="Google Shape;297;p30"/>
                            <wps:cNvSpPr/>
                            <wps:spPr>
                              <a:xfrm>
                                <a:off x="97954" y="300668"/>
                                <a:ext cx="1092542" cy="1390886"/>
                              </a:xfrm>
                              <a:custGeom>
                                <a:avLst/>
                                <a:gdLst/>
                                <a:ahLst/>
                                <a:cxnLst/>
                                <a:rect l="l" t="t" r="r" b="b"/>
                                <a:pathLst>
                                  <a:path w="33383" h="42499" extrusionOk="0">
                                    <a:moveTo>
                                      <a:pt x="15518" y="0"/>
                                    </a:moveTo>
                                    <a:cubicBezTo>
                                      <a:pt x="15476" y="2"/>
                                      <a:pt x="15437" y="28"/>
                                      <a:pt x="15422" y="69"/>
                                    </a:cubicBezTo>
                                    <a:lnTo>
                                      <a:pt x="20" y="41615"/>
                                    </a:lnTo>
                                    <a:cubicBezTo>
                                      <a:pt x="1" y="41668"/>
                                      <a:pt x="29" y="41728"/>
                                      <a:pt x="82" y="41750"/>
                                    </a:cubicBezTo>
                                    <a:cubicBezTo>
                                      <a:pt x="94" y="41754"/>
                                      <a:pt x="106" y="41756"/>
                                      <a:pt x="117" y="41756"/>
                                    </a:cubicBezTo>
                                    <a:cubicBezTo>
                                      <a:pt x="160" y="41756"/>
                                      <a:pt x="200" y="41730"/>
                                      <a:pt x="215" y="41688"/>
                                    </a:cubicBezTo>
                                    <a:lnTo>
                                      <a:pt x="15527" y="389"/>
                                    </a:lnTo>
                                    <a:lnTo>
                                      <a:pt x="33167" y="42434"/>
                                    </a:lnTo>
                                    <a:cubicBezTo>
                                      <a:pt x="33185" y="42473"/>
                                      <a:pt x="33223" y="42499"/>
                                      <a:pt x="33264" y="42499"/>
                                    </a:cubicBezTo>
                                    <a:cubicBezTo>
                                      <a:pt x="33277" y="42499"/>
                                      <a:pt x="33292" y="42495"/>
                                      <a:pt x="33305" y="42490"/>
                                    </a:cubicBezTo>
                                    <a:cubicBezTo>
                                      <a:pt x="33356" y="42467"/>
                                      <a:pt x="33382" y="42407"/>
                                      <a:pt x="33361" y="42353"/>
                                    </a:cubicBezTo>
                                    <a:lnTo>
                                      <a:pt x="15617" y="64"/>
                                    </a:lnTo>
                                    <a:cubicBezTo>
                                      <a:pt x="15600" y="26"/>
                                      <a:pt x="15566" y="0"/>
                                      <a:pt x="15518" y="0"/>
                                    </a:cubicBezTo>
                                    <a:close/>
                                  </a:path>
                                </a:pathLst>
                              </a:custGeom>
                              <a:solidFill>
                                <a:schemeClr val="dk1"/>
                              </a:solidFill>
                              <a:ln>
                                <a:noFill/>
                              </a:ln>
                            </wps:spPr>
                            <wps:bodyPr spcFirstLastPara="1" wrap="square" lIns="91425" tIns="91425" rIns="91425" bIns="91425" anchor="ctr" anchorCtr="0">
                              <a:noAutofit/>
                            </wps:bodyPr>
                          </wps:wsp>
                          <wps:wsp>
                            <wps:cNvPr id="268697457" name="Google Shape;298;p30"/>
                            <wps:cNvSpPr/>
                            <wps:spPr>
                              <a:xfrm>
                                <a:off x="602088" y="300668"/>
                                <a:ext cx="422774" cy="1390886"/>
                              </a:xfrm>
                              <a:custGeom>
                                <a:avLst/>
                                <a:gdLst/>
                                <a:ahLst/>
                                <a:cxnLst/>
                                <a:rect l="l" t="t" r="r" b="b"/>
                                <a:pathLst>
                                  <a:path w="12918" h="42499" extrusionOk="0">
                                    <a:moveTo>
                                      <a:pt x="115" y="1"/>
                                    </a:moveTo>
                                    <a:cubicBezTo>
                                      <a:pt x="106" y="1"/>
                                      <a:pt x="96" y="2"/>
                                      <a:pt x="87" y="4"/>
                                    </a:cubicBezTo>
                                    <a:cubicBezTo>
                                      <a:pt x="31" y="22"/>
                                      <a:pt x="1" y="79"/>
                                      <a:pt x="16" y="135"/>
                                    </a:cubicBezTo>
                                    <a:lnTo>
                                      <a:pt x="12702" y="42424"/>
                                    </a:lnTo>
                                    <a:cubicBezTo>
                                      <a:pt x="12715" y="42469"/>
                                      <a:pt x="12756" y="42499"/>
                                      <a:pt x="12801" y="42499"/>
                                    </a:cubicBezTo>
                                    <a:cubicBezTo>
                                      <a:pt x="12812" y="42499"/>
                                      <a:pt x="12823" y="42497"/>
                                      <a:pt x="12831" y="42492"/>
                                    </a:cubicBezTo>
                                    <a:cubicBezTo>
                                      <a:pt x="12887" y="42477"/>
                                      <a:pt x="12917" y="42419"/>
                                      <a:pt x="12902" y="42364"/>
                                    </a:cubicBezTo>
                                    <a:lnTo>
                                      <a:pt x="215" y="75"/>
                                    </a:lnTo>
                                    <a:cubicBezTo>
                                      <a:pt x="203" y="29"/>
                                      <a:pt x="161" y="1"/>
                                      <a:pt x="115" y="1"/>
                                    </a:cubicBezTo>
                                    <a:close/>
                                  </a:path>
                                </a:pathLst>
                              </a:custGeom>
                              <a:solidFill>
                                <a:schemeClr val="dk1"/>
                              </a:solidFill>
                              <a:ln>
                                <a:noFill/>
                              </a:ln>
                            </wps:spPr>
                            <wps:bodyPr spcFirstLastPara="1" wrap="square" lIns="91425" tIns="91425" rIns="91425" bIns="91425" anchor="ctr" anchorCtr="0">
                              <a:noAutofit/>
                            </wps:bodyPr>
                          </wps:wsp>
                          <wps:wsp>
                            <wps:cNvPr id="224753116" name="Google Shape;299;p30"/>
                            <wps:cNvSpPr/>
                            <wps:spPr>
                              <a:xfrm>
                                <a:off x="56586" y="1688085"/>
                                <a:ext cx="1130048" cy="337682"/>
                              </a:xfrm>
                              <a:custGeom>
                                <a:avLst/>
                                <a:gdLst/>
                                <a:ahLst/>
                                <a:cxnLst/>
                                <a:rect l="l" t="t" r="r" b="b"/>
                                <a:pathLst>
                                  <a:path w="34529" h="10318" extrusionOk="0">
                                    <a:moveTo>
                                      <a:pt x="0" y="1"/>
                                    </a:moveTo>
                                    <a:cubicBezTo>
                                      <a:pt x="0" y="4280"/>
                                      <a:pt x="7729" y="10318"/>
                                      <a:pt x="17263" y="10318"/>
                                    </a:cubicBezTo>
                                    <a:cubicBezTo>
                                      <a:pt x="26799" y="10318"/>
                                      <a:pt x="34528" y="4280"/>
                                      <a:pt x="34528" y="1"/>
                                    </a:cubicBezTo>
                                    <a:close/>
                                  </a:path>
                                </a:pathLst>
                              </a:custGeom>
                              <a:solidFill>
                                <a:schemeClr val="dk1"/>
                              </a:solidFill>
                              <a:ln>
                                <a:noFill/>
                              </a:ln>
                            </wps:spPr>
                            <wps:bodyPr spcFirstLastPara="1" wrap="square" lIns="91425" tIns="91425" rIns="91425" bIns="91425" anchor="ctr" anchorCtr="0">
                              <a:noAutofit/>
                            </wps:bodyPr>
                          </wps:wsp>
                          <wps:wsp>
                            <wps:cNvPr id="1938052378" name="Google Shape;300;p30"/>
                            <wps:cNvSpPr/>
                            <wps:spPr>
                              <a:xfrm>
                                <a:off x="21470" y="1637455"/>
                                <a:ext cx="1200281" cy="85222"/>
                              </a:xfrm>
                              <a:custGeom>
                                <a:avLst/>
                                <a:gdLst/>
                                <a:ahLst/>
                                <a:cxnLst/>
                                <a:rect l="l" t="t" r="r" b="b"/>
                                <a:pathLst>
                                  <a:path w="36675" h="2604" extrusionOk="0">
                                    <a:moveTo>
                                      <a:pt x="155" y="0"/>
                                    </a:moveTo>
                                    <a:cubicBezTo>
                                      <a:pt x="69" y="0"/>
                                      <a:pt x="0" y="69"/>
                                      <a:pt x="0" y="155"/>
                                    </a:cubicBezTo>
                                    <a:lnTo>
                                      <a:pt x="0" y="2451"/>
                                    </a:lnTo>
                                    <a:cubicBezTo>
                                      <a:pt x="0" y="2535"/>
                                      <a:pt x="69" y="2604"/>
                                      <a:pt x="155" y="2604"/>
                                    </a:cubicBezTo>
                                    <a:lnTo>
                                      <a:pt x="36520" y="2604"/>
                                    </a:lnTo>
                                    <a:cubicBezTo>
                                      <a:pt x="36606" y="2604"/>
                                      <a:pt x="36674" y="2535"/>
                                      <a:pt x="36674" y="2451"/>
                                    </a:cubicBezTo>
                                    <a:lnTo>
                                      <a:pt x="36674" y="155"/>
                                    </a:lnTo>
                                    <a:cubicBezTo>
                                      <a:pt x="36674" y="69"/>
                                      <a:pt x="36606" y="0"/>
                                      <a:pt x="36520" y="0"/>
                                    </a:cubicBezTo>
                                    <a:close/>
                                  </a:path>
                                </a:pathLst>
                              </a:custGeom>
                              <a:solidFill>
                                <a:schemeClr val="dk2"/>
                              </a:solidFill>
                              <a:ln>
                                <a:noFill/>
                              </a:ln>
                            </wps:spPr>
                            <wps:bodyPr spcFirstLastPara="1" wrap="square" lIns="91425" tIns="91425" rIns="91425" bIns="91425" anchor="ctr" anchorCtr="0">
                              <a:noAutofit/>
                            </wps:bodyPr>
                          </wps:wsp>
                          <wps:wsp>
                            <wps:cNvPr id="1610537596" name="Google Shape;301;p30"/>
                            <wps:cNvSpPr/>
                            <wps:spPr>
                              <a:xfrm>
                                <a:off x="542590" y="249057"/>
                                <a:ext cx="129765" cy="117983"/>
                              </a:xfrm>
                              <a:custGeom>
                                <a:avLst/>
                                <a:gdLst/>
                                <a:ahLst/>
                                <a:cxnLst/>
                                <a:rect l="l" t="t" r="r" b="b"/>
                                <a:pathLst>
                                  <a:path w="3965" h="3605" extrusionOk="0">
                                    <a:moveTo>
                                      <a:pt x="1982" y="1"/>
                                    </a:moveTo>
                                    <a:cubicBezTo>
                                      <a:pt x="1845" y="1"/>
                                      <a:pt x="1706" y="16"/>
                                      <a:pt x="1568" y="49"/>
                                    </a:cubicBezTo>
                                    <a:cubicBezTo>
                                      <a:pt x="600" y="279"/>
                                      <a:pt x="1" y="1249"/>
                                      <a:pt x="230" y="2217"/>
                                    </a:cubicBezTo>
                                    <a:cubicBezTo>
                                      <a:pt x="425" y="3046"/>
                                      <a:pt x="1165" y="3604"/>
                                      <a:pt x="1982" y="3604"/>
                                    </a:cubicBezTo>
                                    <a:cubicBezTo>
                                      <a:pt x="2118" y="3604"/>
                                      <a:pt x="2257" y="3589"/>
                                      <a:pt x="2396" y="3556"/>
                                    </a:cubicBezTo>
                                    <a:cubicBezTo>
                                      <a:pt x="3364" y="3326"/>
                                      <a:pt x="3965" y="2356"/>
                                      <a:pt x="3735" y="1388"/>
                                    </a:cubicBezTo>
                                    <a:cubicBezTo>
                                      <a:pt x="3539" y="559"/>
                                      <a:pt x="2798" y="1"/>
                                      <a:pt x="1982" y="1"/>
                                    </a:cubicBezTo>
                                    <a:close/>
                                  </a:path>
                                </a:pathLst>
                              </a:custGeom>
                              <a:solidFill>
                                <a:schemeClr val="dk1"/>
                              </a:solidFill>
                              <a:ln>
                                <a:noFill/>
                              </a:ln>
                            </wps:spPr>
                            <wps:bodyPr spcFirstLastPara="1" wrap="square" lIns="91425" tIns="91425" rIns="91425" bIns="91425" anchor="ctr" anchorCtr="0">
                              <a:noAutofit/>
                            </wps:bodyPr>
                          </wps:wsp>
                          <wps:wsp>
                            <wps:cNvPr id="805427588" name="Google Shape;302;p30"/>
                            <wps:cNvSpPr/>
                            <wps:spPr>
                              <a:xfrm>
                                <a:off x="580259" y="280901"/>
                                <a:ext cx="54884" cy="54917"/>
                              </a:xfrm>
                              <a:custGeom>
                                <a:avLst/>
                                <a:gdLst/>
                                <a:ahLst/>
                                <a:cxnLst/>
                                <a:rect l="l" t="t" r="r" b="b"/>
                                <a:pathLst>
                                  <a:path w="1677" h="1678" extrusionOk="0">
                                    <a:moveTo>
                                      <a:pt x="837" y="1"/>
                                    </a:moveTo>
                                    <a:cubicBezTo>
                                      <a:pt x="376" y="1"/>
                                      <a:pt x="0" y="377"/>
                                      <a:pt x="0" y="840"/>
                                    </a:cubicBezTo>
                                    <a:cubicBezTo>
                                      <a:pt x="0" y="1302"/>
                                      <a:pt x="376" y="1677"/>
                                      <a:pt x="837" y="1677"/>
                                    </a:cubicBezTo>
                                    <a:cubicBezTo>
                                      <a:pt x="1301" y="1677"/>
                                      <a:pt x="1676" y="1302"/>
                                      <a:pt x="1676" y="840"/>
                                    </a:cubicBezTo>
                                    <a:cubicBezTo>
                                      <a:pt x="1676" y="377"/>
                                      <a:pt x="1301" y="1"/>
                                      <a:pt x="837" y="1"/>
                                    </a:cubicBezTo>
                                    <a:close/>
                                  </a:path>
                                </a:pathLst>
                              </a:custGeom>
                              <a:solidFill>
                                <a:schemeClr val="lt2"/>
                              </a:solidFill>
                              <a:ln>
                                <a:noFill/>
                              </a:ln>
                            </wps:spPr>
                            <wps:bodyPr spcFirstLastPara="1" wrap="square" lIns="91425" tIns="91425" rIns="91425" bIns="91425" anchor="ctr" anchorCtr="0">
                              <a:noAutofit/>
                            </wps:bodyPr>
                          </wps:wsp>
                          <wps:wsp>
                            <wps:cNvPr id="410633337" name="Google Shape;303;p30"/>
                            <wps:cNvSpPr/>
                            <wps:spPr>
                              <a:xfrm>
                                <a:off x="1922250" y="300668"/>
                                <a:ext cx="1092509" cy="1390886"/>
                              </a:xfrm>
                              <a:custGeom>
                                <a:avLst/>
                                <a:gdLst/>
                                <a:ahLst/>
                                <a:cxnLst/>
                                <a:rect l="l" t="t" r="r" b="b"/>
                                <a:pathLst>
                                  <a:path w="33382" h="42499" extrusionOk="0">
                                    <a:moveTo>
                                      <a:pt x="15518" y="0"/>
                                    </a:moveTo>
                                    <a:cubicBezTo>
                                      <a:pt x="15475" y="2"/>
                                      <a:pt x="15436" y="28"/>
                                      <a:pt x="15424" y="69"/>
                                    </a:cubicBezTo>
                                    <a:lnTo>
                                      <a:pt x="22" y="41615"/>
                                    </a:lnTo>
                                    <a:cubicBezTo>
                                      <a:pt x="0" y="41668"/>
                                      <a:pt x="28" y="41728"/>
                                      <a:pt x="82" y="41750"/>
                                    </a:cubicBezTo>
                                    <a:cubicBezTo>
                                      <a:pt x="93" y="41754"/>
                                      <a:pt x="105" y="41756"/>
                                      <a:pt x="117" y="41756"/>
                                    </a:cubicBezTo>
                                    <a:cubicBezTo>
                                      <a:pt x="160" y="41756"/>
                                      <a:pt x="200" y="41730"/>
                                      <a:pt x="217" y="41688"/>
                                    </a:cubicBezTo>
                                    <a:lnTo>
                                      <a:pt x="15527" y="389"/>
                                    </a:lnTo>
                                    <a:lnTo>
                                      <a:pt x="33167" y="42434"/>
                                    </a:lnTo>
                                    <a:cubicBezTo>
                                      <a:pt x="33184" y="42473"/>
                                      <a:pt x="33223" y="42499"/>
                                      <a:pt x="33264" y="42499"/>
                                    </a:cubicBezTo>
                                    <a:cubicBezTo>
                                      <a:pt x="33277" y="42499"/>
                                      <a:pt x="33292" y="42495"/>
                                      <a:pt x="33304" y="42490"/>
                                    </a:cubicBezTo>
                                    <a:cubicBezTo>
                                      <a:pt x="33358" y="42467"/>
                                      <a:pt x="33382" y="42407"/>
                                      <a:pt x="33360" y="42353"/>
                                    </a:cubicBezTo>
                                    <a:lnTo>
                                      <a:pt x="15617" y="64"/>
                                    </a:lnTo>
                                    <a:cubicBezTo>
                                      <a:pt x="15600" y="26"/>
                                      <a:pt x="15565" y="0"/>
                                      <a:pt x="15518" y="0"/>
                                    </a:cubicBezTo>
                                    <a:close/>
                                  </a:path>
                                </a:pathLst>
                              </a:custGeom>
                              <a:solidFill>
                                <a:schemeClr val="dk1"/>
                              </a:solidFill>
                              <a:ln>
                                <a:noFill/>
                              </a:ln>
                            </wps:spPr>
                            <wps:bodyPr spcFirstLastPara="1" wrap="square" lIns="91425" tIns="91425" rIns="91425" bIns="91425" anchor="ctr" anchorCtr="0">
                              <a:noAutofit/>
                            </wps:bodyPr>
                          </wps:wsp>
                          <wps:wsp>
                            <wps:cNvPr id="231060664" name="Google Shape;304;p30"/>
                            <wps:cNvSpPr/>
                            <wps:spPr>
                              <a:xfrm>
                                <a:off x="2426385" y="300668"/>
                                <a:ext cx="422807" cy="1390886"/>
                              </a:xfrm>
                              <a:custGeom>
                                <a:avLst/>
                                <a:gdLst/>
                                <a:ahLst/>
                                <a:cxnLst/>
                                <a:rect l="l" t="t" r="r" b="b"/>
                                <a:pathLst>
                                  <a:path w="12919" h="42499" extrusionOk="0">
                                    <a:moveTo>
                                      <a:pt x="115" y="1"/>
                                    </a:moveTo>
                                    <a:cubicBezTo>
                                      <a:pt x="106" y="1"/>
                                      <a:pt x="96" y="2"/>
                                      <a:pt x="86" y="4"/>
                                    </a:cubicBezTo>
                                    <a:cubicBezTo>
                                      <a:pt x="30" y="22"/>
                                      <a:pt x="0" y="79"/>
                                      <a:pt x="17" y="135"/>
                                    </a:cubicBezTo>
                                    <a:lnTo>
                                      <a:pt x="12702" y="42424"/>
                                    </a:lnTo>
                                    <a:cubicBezTo>
                                      <a:pt x="12715" y="42469"/>
                                      <a:pt x="12758" y="42499"/>
                                      <a:pt x="12801" y="42499"/>
                                    </a:cubicBezTo>
                                    <a:cubicBezTo>
                                      <a:pt x="12812" y="42499"/>
                                      <a:pt x="12822" y="42497"/>
                                      <a:pt x="12831" y="42492"/>
                                    </a:cubicBezTo>
                                    <a:cubicBezTo>
                                      <a:pt x="12887" y="42477"/>
                                      <a:pt x="12919" y="42419"/>
                                      <a:pt x="12902" y="42364"/>
                                    </a:cubicBezTo>
                                    <a:lnTo>
                                      <a:pt x="217" y="75"/>
                                    </a:lnTo>
                                    <a:cubicBezTo>
                                      <a:pt x="203" y="29"/>
                                      <a:pt x="161" y="1"/>
                                      <a:pt x="115" y="1"/>
                                    </a:cubicBezTo>
                                    <a:close/>
                                  </a:path>
                                </a:pathLst>
                              </a:custGeom>
                              <a:solidFill>
                                <a:schemeClr val="dk1"/>
                              </a:solidFill>
                              <a:ln>
                                <a:noFill/>
                              </a:ln>
                            </wps:spPr>
                            <wps:bodyPr spcFirstLastPara="1" wrap="square" lIns="91425" tIns="91425" rIns="91425" bIns="91425" anchor="ctr" anchorCtr="0">
                              <a:noAutofit/>
                            </wps:bodyPr>
                          </wps:wsp>
                          <wps:wsp>
                            <wps:cNvPr id="332885515" name="Google Shape;305;p30"/>
                            <wps:cNvSpPr/>
                            <wps:spPr>
                              <a:xfrm>
                                <a:off x="1880883" y="1688085"/>
                                <a:ext cx="1130015" cy="337682"/>
                              </a:xfrm>
                              <a:custGeom>
                                <a:avLst/>
                                <a:gdLst/>
                                <a:ahLst/>
                                <a:cxnLst/>
                                <a:rect l="l" t="t" r="r" b="b"/>
                                <a:pathLst>
                                  <a:path w="34528" h="10318" extrusionOk="0">
                                    <a:moveTo>
                                      <a:pt x="0" y="1"/>
                                    </a:moveTo>
                                    <a:cubicBezTo>
                                      <a:pt x="0" y="4280"/>
                                      <a:pt x="7729" y="10318"/>
                                      <a:pt x="17265" y="10318"/>
                                    </a:cubicBezTo>
                                    <a:cubicBezTo>
                                      <a:pt x="26799" y="10318"/>
                                      <a:pt x="34528" y="4280"/>
                                      <a:pt x="34528" y="1"/>
                                    </a:cubicBezTo>
                                    <a:close/>
                                  </a:path>
                                </a:pathLst>
                              </a:custGeom>
                              <a:solidFill>
                                <a:schemeClr val="dk1"/>
                              </a:solidFill>
                              <a:ln>
                                <a:noFill/>
                              </a:ln>
                            </wps:spPr>
                            <wps:bodyPr spcFirstLastPara="1" wrap="square" lIns="91425" tIns="91425" rIns="91425" bIns="91425" anchor="ctr" anchorCtr="0">
                              <a:noAutofit/>
                            </wps:bodyPr>
                          </wps:wsp>
                          <wps:wsp>
                            <wps:cNvPr id="1180032470" name="Google Shape;306;p30"/>
                            <wps:cNvSpPr/>
                            <wps:spPr>
                              <a:xfrm>
                                <a:off x="1845733" y="1637455"/>
                                <a:ext cx="1200281" cy="85222"/>
                              </a:xfrm>
                              <a:custGeom>
                                <a:avLst/>
                                <a:gdLst/>
                                <a:ahLst/>
                                <a:cxnLst/>
                                <a:rect l="l" t="t" r="r" b="b"/>
                                <a:pathLst>
                                  <a:path w="36675" h="2604" extrusionOk="0">
                                    <a:moveTo>
                                      <a:pt x="155" y="0"/>
                                    </a:moveTo>
                                    <a:cubicBezTo>
                                      <a:pt x="72" y="0"/>
                                      <a:pt x="1" y="69"/>
                                      <a:pt x="1" y="155"/>
                                    </a:cubicBezTo>
                                    <a:lnTo>
                                      <a:pt x="1" y="2451"/>
                                    </a:lnTo>
                                    <a:cubicBezTo>
                                      <a:pt x="1" y="2535"/>
                                      <a:pt x="72" y="2604"/>
                                      <a:pt x="155" y="2604"/>
                                    </a:cubicBezTo>
                                    <a:lnTo>
                                      <a:pt x="36520" y="2604"/>
                                    </a:lnTo>
                                    <a:cubicBezTo>
                                      <a:pt x="36606" y="2604"/>
                                      <a:pt x="36675" y="2535"/>
                                      <a:pt x="36675" y="2451"/>
                                    </a:cubicBezTo>
                                    <a:lnTo>
                                      <a:pt x="36675" y="155"/>
                                    </a:lnTo>
                                    <a:cubicBezTo>
                                      <a:pt x="36675" y="69"/>
                                      <a:pt x="36606" y="0"/>
                                      <a:pt x="36520" y="0"/>
                                    </a:cubicBezTo>
                                    <a:close/>
                                  </a:path>
                                </a:pathLst>
                              </a:custGeom>
                              <a:solidFill>
                                <a:schemeClr val="dk2"/>
                              </a:solidFill>
                              <a:ln>
                                <a:noFill/>
                              </a:ln>
                            </wps:spPr>
                            <wps:bodyPr spcFirstLastPara="1" wrap="square" lIns="91425" tIns="91425" rIns="91425" bIns="91425" anchor="ctr" anchorCtr="0">
                              <a:noAutofit/>
                            </wps:bodyPr>
                          </wps:wsp>
                          <wps:wsp>
                            <wps:cNvPr id="2001185833" name="Google Shape;307;p30"/>
                            <wps:cNvSpPr/>
                            <wps:spPr>
                              <a:xfrm>
                                <a:off x="2367246" y="249449"/>
                                <a:ext cx="129405" cy="117917"/>
                              </a:xfrm>
                              <a:custGeom>
                                <a:avLst/>
                                <a:gdLst/>
                                <a:ahLst/>
                                <a:cxnLst/>
                                <a:rect l="l" t="t" r="r" b="b"/>
                                <a:pathLst>
                                  <a:path w="3954" h="3603" extrusionOk="0">
                                    <a:moveTo>
                                      <a:pt x="1976" y="0"/>
                                    </a:moveTo>
                                    <a:cubicBezTo>
                                      <a:pt x="1515" y="0"/>
                                      <a:pt x="1054" y="176"/>
                                      <a:pt x="702" y="528"/>
                                    </a:cubicBezTo>
                                    <a:cubicBezTo>
                                      <a:pt x="0" y="1230"/>
                                      <a:pt x="0" y="2372"/>
                                      <a:pt x="702" y="3076"/>
                                    </a:cubicBezTo>
                                    <a:cubicBezTo>
                                      <a:pt x="1054" y="3427"/>
                                      <a:pt x="1515" y="3602"/>
                                      <a:pt x="1976" y="3602"/>
                                    </a:cubicBezTo>
                                    <a:cubicBezTo>
                                      <a:pt x="2437" y="3602"/>
                                      <a:pt x="2898" y="3427"/>
                                      <a:pt x="3250" y="3076"/>
                                    </a:cubicBezTo>
                                    <a:cubicBezTo>
                                      <a:pt x="3954" y="2372"/>
                                      <a:pt x="3954" y="1230"/>
                                      <a:pt x="3250" y="528"/>
                                    </a:cubicBezTo>
                                    <a:cubicBezTo>
                                      <a:pt x="2898" y="176"/>
                                      <a:pt x="2437" y="0"/>
                                      <a:pt x="1976" y="0"/>
                                    </a:cubicBezTo>
                                    <a:close/>
                                  </a:path>
                                </a:pathLst>
                              </a:custGeom>
                              <a:solidFill>
                                <a:schemeClr val="dk1"/>
                              </a:solidFill>
                              <a:ln>
                                <a:noFill/>
                              </a:ln>
                            </wps:spPr>
                            <wps:bodyPr spcFirstLastPara="1" wrap="square" lIns="91425" tIns="91425" rIns="91425" bIns="91425" anchor="ctr" anchorCtr="0">
                              <a:noAutofit/>
                            </wps:bodyPr>
                          </wps:wsp>
                          <wps:wsp>
                            <wps:cNvPr id="1702200980" name="Google Shape;308;p30"/>
                            <wps:cNvSpPr/>
                            <wps:spPr>
                              <a:xfrm>
                                <a:off x="2404523" y="280901"/>
                                <a:ext cx="54917" cy="54917"/>
                              </a:xfrm>
                              <a:custGeom>
                                <a:avLst/>
                                <a:gdLst/>
                                <a:ahLst/>
                                <a:cxnLst/>
                                <a:rect l="l" t="t" r="r" b="b"/>
                                <a:pathLst>
                                  <a:path w="1678" h="1678" extrusionOk="0">
                                    <a:moveTo>
                                      <a:pt x="840" y="1"/>
                                    </a:moveTo>
                                    <a:cubicBezTo>
                                      <a:pt x="376" y="1"/>
                                      <a:pt x="1" y="377"/>
                                      <a:pt x="1" y="840"/>
                                    </a:cubicBezTo>
                                    <a:cubicBezTo>
                                      <a:pt x="1" y="1302"/>
                                      <a:pt x="376" y="1677"/>
                                      <a:pt x="840" y="1677"/>
                                    </a:cubicBezTo>
                                    <a:cubicBezTo>
                                      <a:pt x="1301" y="1677"/>
                                      <a:pt x="1677" y="1302"/>
                                      <a:pt x="1677" y="840"/>
                                    </a:cubicBezTo>
                                    <a:cubicBezTo>
                                      <a:pt x="1677" y="377"/>
                                      <a:pt x="1301" y="1"/>
                                      <a:pt x="840" y="1"/>
                                    </a:cubicBezTo>
                                    <a:close/>
                                  </a:path>
                                </a:pathLst>
                              </a:custGeom>
                              <a:solidFill>
                                <a:schemeClr val="lt2"/>
                              </a:solidFill>
                              <a:ln>
                                <a:noFill/>
                              </a:ln>
                            </wps:spPr>
                            <wps:bodyPr spcFirstLastPara="1" wrap="square" lIns="91425" tIns="91425" rIns="91425" bIns="91425" anchor="ctr" anchorCtr="0">
                              <a:noAutofit/>
                            </wps:bodyPr>
                          </wps:wsp>
                        </wpg:grpSp>
                        <wpg:grpSp>
                          <wpg:cNvPr id="1064066063" name="Google Shape;309;p30"/>
                          <wpg:cNvGrpSpPr/>
                          <wpg:grpSpPr>
                            <a:xfrm>
                              <a:off x="1737967" y="476202"/>
                              <a:ext cx="1385387" cy="1195603"/>
                              <a:chOff x="1737967" y="476202"/>
                              <a:chExt cx="3279800" cy="2830500"/>
                            </a:xfrm>
                          </wpg:grpSpPr>
                          <wpg:grpSp>
                            <wpg:cNvPr id="847776072" name="Google Shape;310;p30"/>
                            <wpg:cNvGrpSpPr/>
                            <wpg:grpSpPr>
                              <a:xfrm>
                                <a:off x="2648905" y="476202"/>
                                <a:ext cx="1480050" cy="2727319"/>
                                <a:chOff x="2648905" y="476202"/>
                                <a:chExt cx="1480050" cy="2727319"/>
                              </a:xfrm>
                            </wpg:grpSpPr>
                            <wps:wsp>
                              <wps:cNvPr id="1821184113" name="Google Shape;311;p30"/>
                              <wps:cNvSpPr/>
                              <wps:spPr>
                                <a:xfrm>
                                  <a:off x="3299316" y="1310951"/>
                                  <a:ext cx="205975" cy="1892570"/>
                                </a:xfrm>
                                <a:custGeom>
                                  <a:avLst/>
                                  <a:gdLst/>
                                  <a:ahLst/>
                                  <a:cxnLst/>
                                  <a:rect l="l" t="t" r="r" b="b"/>
                                  <a:pathLst>
                                    <a:path w="8239" h="79830" extrusionOk="0">
                                      <a:moveTo>
                                        <a:pt x="2358" y="1"/>
                                      </a:moveTo>
                                      <a:lnTo>
                                        <a:pt x="1" y="79830"/>
                                      </a:lnTo>
                                      <a:lnTo>
                                        <a:pt x="8238" y="79830"/>
                                      </a:lnTo>
                                      <a:lnTo>
                                        <a:pt x="5888" y="1"/>
                                      </a:lnTo>
                                      <a:close/>
                                    </a:path>
                                  </a:pathLst>
                                </a:custGeom>
                                <a:solidFill>
                                  <a:schemeClr val="dk2"/>
                                </a:solidFill>
                                <a:ln>
                                  <a:noFill/>
                                </a:ln>
                              </wps:spPr>
                              <wps:bodyPr spcFirstLastPara="1" wrap="square" lIns="91425" tIns="91425" rIns="91425" bIns="91425" anchor="ctr" anchorCtr="0">
                                <a:noAutofit/>
                              </wps:bodyPr>
                            </wps:wsp>
                            <wps:wsp>
                              <wps:cNvPr id="2139299185" name="Google Shape;312;p30"/>
                              <wps:cNvSpPr/>
                              <wps:spPr>
                                <a:xfrm>
                                  <a:off x="3402936" y="1310951"/>
                                  <a:ext cx="102350" cy="1892570"/>
                                </a:xfrm>
                                <a:custGeom>
                                  <a:avLst/>
                                  <a:gdLst/>
                                  <a:ahLst/>
                                  <a:cxnLst/>
                                  <a:rect l="l" t="t" r="r" b="b"/>
                                  <a:pathLst>
                                    <a:path w="4094" h="79830" extrusionOk="0">
                                      <a:moveTo>
                                        <a:pt x="1186" y="1"/>
                                      </a:moveTo>
                                      <a:lnTo>
                                        <a:pt x="0" y="79830"/>
                                      </a:lnTo>
                                      <a:lnTo>
                                        <a:pt x="4093" y="79830"/>
                                      </a:lnTo>
                                      <a:lnTo>
                                        <a:pt x="1743" y="1"/>
                                      </a:lnTo>
                                      <a:close/>
                                    </a:path>
                                  </a:pathLst>
                                </a:custGeom>
                                <a:solidFill>
                                  <a:schemeClr val="dk1"/>
                                </a:solidFill>
                                <a:ln>
                                  <a:noFill/>
                                </a:ln>
                              </wps:spPr>
                              <wps:bodyPr spcFirstLastPara="1" wrap="square" lIns="91425" tIns="91425" rIns="91425" bIns="91425" anchor="ctr" anchorCtr="0">
                                <a:noAutofit/>
                              </wps:bodyPr>
                            </wps:wsp>
                            <wps:wsp>
                              <wps:cNvPr id="517286327" name="Google Shape;313;p30"/>
                              <wps:cNvSpPr/>
                              <wps:spPr>
                                <a:xfrm>
                                  <a:off x="3367580" y="1256052"/>
                                  <a:ext cx="761375" cy="463150"/>
                                </a:xfrm>
                                <a:custGeom>
                                  <a:avLst/>
                                  <a:gdLst/>
                                  <a:ahLst/>
                                  <a:cxnLst/>
                                  <a:rect l="l" t="t" r="r" b="b"/>
                                  <a:pathLst>
                                    <a:path w="30455" h="18526" extrusionOk="0">
                                      <a:moveTo>
                                        <a:pt x="1253" y="0"/>
                                      </a:moveTo>
                                      <a:lnTo>
                                        <a:pt x="1" y="2453"/>
                                      </a:lnTo>
                                      <a:lnTo>
                                        <a:pt x="28939" y="18526"/>
                                      </a:lnTo>
                                      <a:cubicBezTo>
                                        <a:pt x="28939" y="18526"/>
                                        <a:pt x="30455" y="13993"/>
                                        <a:pt x="22825" y="10098"/>
                                      </a:cubicBezTo>
                                      <a:cubicBezTo>
                                        <a:pt x="19369" y="8479"/>
                                        <a:pt x="1253" y="0"/>
                                        <a:pt x="1253" y="0"/>
                                      </a:cubicBezTo>
                                      <a:close/>
                                    </a:path>
                                  </a:pathLst>
                                </a:custGeom>
                                <a:solidFill>
                                  <a:schemeClr val="accent2"/>
                                </a:solidFill>
                                <a:ln>
                                  <a:noFill/>
                                </a:ln>
                              </wps:spPr>
                              <wps:bodyPr spcFirstLastPara="1" wrap="square" lIns="91425" tIns="91425" rIns="91425" bIns="91425" anchor="ctr" anchorCtr="0">
                                <a:noAutofit/>
                              </wps:bodyPr>
                            </wps:wsp>
                            <wps:wsp>
                              <wps:cNvPr id="572885306" name="Google Shape;314;p30"/>
                              <wps:cNvSpPr/>
                              <wps:spPr>
                                <a:xfrm>
                                  <a:off x="3384980" y="1256052"/>
                                  <a:ext cx="743975" cy="463150"/>
                                </a:xfrm>
                                <a:custGeom>
                                  <a:avLst/>
                                  <a:gdLst/>
                                  <a:ahLst/>
                                  <a:cxnLst/>
                                  <a:rect l="l" t="t" r="r" b="b"/>
                                  <a:pathLst>
                                    <a:path w="29759" h="18526" extrusionOk="0">
                                      <a:moveTo>
                                        <a:pt x="557" y="0"/>
                                      </a:moveTo>
                                      <a:lnTo>
                                        <a:pt x="0" y="1091"/>
                                      </a:lnTo>
                                      <a:cubicBezTo>
                                        <a:pt x="2571" y="2299"/>
                                        <a:pt x="18043" y="9541"/>
                                        <a:pt x="21206" y="11020"/>
                                      </a:cubicBezTo>
                                      <a:cubicBezTo>
                                        <a:pt x="26229" y="13583"/>
                                        <a:pt x="27291" y="16432"/>
                                        <a:pt x="27423" y="18072"/>
                                      </a:cubicBezTo>
                                      <a:lnTo>
                                        <a:pt x="28243" y="18526"/>
                                      </a:lnTo>
                                      <a:cubicBezTo>
                                        <a:pt x="28243" y="18526"/>
                                        <a:pt x="29759" y="13993"/>
                                        <a:pt x="22129" y="10098"/>
                                      </a:cubicBezTo>
                                      <a:cubicBezTo>
                                        <a:pt x="18673" y="8479"/>
                                        <a:pt x="557" y="0"/>
                                        <a:pt x="557" y="0"/>
                                      </a:cubicBezTo>
                                      <a:close/>
                                    </a:path>
                                  </a:pathLst>
                                </a:custGeom>
                                <a:solidFill>
                                  <a:schemeClr val="accent6"/>
                                </a:solidFill>
                                <a:ln>
                                  <a:noFill/>
                                </a:ln>
                              </wps:spPr>
                              <wps:bodyPr spcFirstLastPara="1" wrap="square" lIns="91425" tIns="91425" rIns="91425" bIns="91425" anchor="ctr" anchorCtr="0">
                                <a:noAutofit/>
                              </wps:bodyPr>
                            </wps:wsp>
                            <wps:wsp>
                              <wps:cNvPr id="468999670" name="Google Shape;315;p30"/>
                              <wps:cNvSpPr/>
                              <wps:spPr>
                                <a:xfrm>
                                  <a:off x="2648905" y="1261352"/>
                                  <a:ext cx="771975" cy="412850"/>
                                </a:xfrm>
                                <a:custGeom>
                                  <a:avLst/>
                                  <a:gdLst/>
                                  <a:ahLst/>
                                  <a:cxnLst/>
                                  <a:rect l="l" t="t" r="r" b="b"/>
                                  <a:pathLst>
                                    <a:path w="30879" h="16514" extrusionOk="0">
                                      <a:moveTo>
                                        <a:pt x="29553" y="0"/>
                                      </a:moveTo>
                                      <a:lnTo>
                                        <a:pt x="0" y="14916"/>
                                      </a:lnTo>
                                      <a:cubicBezTo>
                                        <a:pt x="0" y="14916"/>
                                        <a:pt x="1219" y="16514"/>
                                        <a:pt x="4122" y="16514"/>
                                      </a:cubicBezTo>
                                      <a:cubicBezTo>
                                        <a:pt x="5696" y="16514"/>
                                        <a:pt x="7766" y="16044"/>
                                        <a:pt x="10405" y="14594"/>
                                      </a:cubicBezTo>
                                      <a:cubicBezTo>
                                        <a:pt x="13686" y="12646"/>
                                        <a:pt x="30879" y="2417"/>
                                        <a:pt x="30879" y="2417"/>
                                      </a:cubicBezTo>
                                      <a:lnTo>
                                        <a:pt x="29553" y="0"/>
                                      </a:lnTo>
                                      <a:close/>
                                    </a:path>
                                  </a:pathLst>
                                </a:custGeom>
                                <a:solidFill>
                                  <a:schemeClr val="accent2"/>
                                </a:solidFill>
                                <a:ln>
                                  <a:noFill/>
                                </a:ln>
                              </wps:spPr>
                              <wps:bodyPr spcFirstLastPara="1" wrap="square" lIns="91425" tIns="91425" rIns="91425" bIns="91425" anchor="ctr" anchorCtr="0">
                                <a:noAutofit/>
                              </wps:bodyPr>
                            </wps:wsp>
                            <wps:wsp>
                              <wps:cNvPr id="721989897" name="Google Shape;316;p30"/>
                              <wps:cNvSpPr/>
                              <wps:spPr>
                                <a:xfrm>
                                  <a:off x="2648905" y="1293927"/>
                                  <a:ext cx="771975" cy="380275"/>
                                </a:xfrm>
                                <a:custGeom>
                                  <a:avLst/>
                                  <a:gdLst/>
                                  <a:ahLst/>
                                  <a:cxnLst/>
                                  <a:rect l="l" t="t" r="r" b="b"/>
                                  <a:pathLst>
                                    <a:path w="30879" h="15211" extrusionOk="0">
                                      <a:moveTo>
                                        <a:pt x="30264" y="1"/>
                                      </a:moveTo>
                                      <a:cubicBezTo>
                                        <a:pt x="28169" y="1246"/>
                                        <a:pt x="13092" y="10216"/>
                                        <a:pt x="10039" y="12032"/>
                                      </a:cubicBezTo>
                                      <a:cubicBezTo>
                                        <a:pt x="7403" y="13478"/>
                                        <a:pt x="5335" y="13946"/>
                                        <a:pt x="3761" y="13946"/>
                                      </a:cubicBezTo>
                                      <a:cubicBezTo>
                                        <a:pt x="2411" y="13946"/>
                                        <a:pt x="1424" y="13601"/>
                                        <a:pt x="754" y="13232"/>
                                      </a:cubicBezTo>
                                      <a:lnTo>
                                        <a:pt x="0" y="13613"/>
                                      </a:lnTo>
                                      <a:cubicBezTo>
                                        <a:pt x="0" y="13613"/>
                                        <a:pt x="1219" y="15211"/>
                                        <a:pt x="4122" y="15211"/>
                                      </a:cubicBezTo>
                                      <a:cubicBezTo>
                                        <a:pt x="5696" y="15211"/>
                                        <a:pt x="7766" y="14741"/>
                                        <a:pt x="10405" y="13291"/>
                                      </a:cubicBezTo>
                                      <a:cubicBezTo>
                                        <a:pt x="13686" y="11343"/>
                                        <a:pt x="30879" y="1114"/>
                                        <a:pt x="30879" y="1114"/>
                                      </a:cubicBezTo>
                                      <a:lnTo>
                                        <a:pt x="30264" y="1"/>
                                      </a:lnTo>
                                      <a:close/>
                                    </a:path>
                                  </a:pathLst>
                                </a:custGeom>
                                <a:solidFill>
                                  <a:schemeClr val="accent6"/>
                                </a:solidFill>
                                <a:ln>
                                  <a:noFill/>
                                </a:ln>
                              </wps:spPr>
                              <wps:bodyPr spcFirstLastPara="1" wrap="square" lIns="91425" tIns="91425" rIns="91425" bIns="91425" anchor="ctr" anchorCtr="0">
                                <a:noAutofit/>
                              </wps:bodyPr>
                            </wps:wsp>
                            <wps:wsp>
                              <wps:cNvPr id="416404861" name="Google Shape;317;p30"/>
                              <wps:cNvSpPr/>
                              <wps:spPr>
                                <a:xfrm>
                                  <a:off x="3343780" y="476202"/>
                                  <a:ext cx="118300" cy="827100"/>
                                </a:xfrm>
                                <a:custGeom>
                                  <a:avLst/>
                                  <a:gdLst/>
                                  <a:ahLst/>
                                  <a:cxnLst/>
                                  <a:rect l="l" t="t" r="r" b="b"/>
                                  <a:pathLst>
                                    <a:path w="4732" h="33084" extrusionOk="0">
                                      <a:moveTo>
                                        <a:pt x="4731" y="1"/>
                                      </a:moveTo>
                                      <a:cubicBezTo>
                                        <a:pt x="4731" y="1"/>
                                        <a:pt x="1" y="719"/>
                                        <a:pt x="1" y="9286"/>
                                      </a:cubicBezTo>
                                      <a:cubicBezTo>
                                        <a:pt x="133" y="13093"/>
                                        <a:pt x="828" y="33083"/>
                                        <a:pt x="828" y="33083"/>
                                      </a:cubicBezTo>
                                      <a:lnTo>
                                        <a:pt x="3582" y="33083"/>
                                      </a:lnTo>
                                      <a:lnTo>
                                        <a:pt x="4731" y="1"/>
                                      </a:lnTo>
                                      <a:close/>
                                    </a:path>
                                  </a:pathLst>
                                </a:custGeom>
                                <a:solidFill>
                                  <a:schemeClr val="accent2"/>
                                </a:solidFill>
                                <a:ln>
                                  <a:noFill/>
                                </a:ln>
                              </wps:spPr>
                              <wps:bodyPr spcFirstLastPara="1" wrap="square" lIns="91425" tIns="91425" rIns="91425" bIns="91425" anchor="ctr" anchorCtr="0">
                                <a:noAutofit/>
                              </wps:bodyPr>
                            </wps:wsp>
                            <wps:wsp>
                              <wps:cNvPr id="1702358127" name="Google Shape;318;p30"/>
                              <wps:cNvSpPr/>
                              <wps:spPr>
                                <a:xfrm>
                                  <a:off x="3343780" y="476202"/>
                                  <a:ext cx="118300" cy="827100"/>
                                </a:xfrm>
                                <a:custGeom>
                                  <a:avLst/>
                                  <a:gdLst/>
                                  <a:ahLst/>
                                  <a:cxnLst/>
                                  <a:rect l="l" t="t" r="r" b="b"/>
                                  <a:pathLst>
                                    <a:path w="4732" h="33084" extrusionOk="0">
                                      <a:moveTo>
                                        <a:pt x="4731" y="1"/>
                                      </a:moveTo>
                                      <a:cubicBezTo>
                                        <a:pt x="4731" y="1"/>
                                        <a:pt x="1" y="719"/>
                                        <a:pt x="1" y="9286"/>
                                      </a:cubicBezTo>
                                      <a:cubicBezTo>
                                        <a:pt x="133" y="13093"/>
                                        <a:pt x="828" y="33083"/>
                                        <a:pt x="828" y="33083"/>
                                      </a:cubicBezTo>
                                      <a:lnTo>
                                        <a:pt x="1934" y="33083"/>
                                      </a:lnTo>
                                      <a:cubicBezTo>
                                        <a:pt x="1934" y="33083"/>
                                        <a:pt x="1238" y="13093"/>
                                        <a:pt x="1107" y="9286"/>
                                      </a:cubicBezTo>
                                      <a:cubicBezTo>
                                        <a:pt x="1107" y="3428"/>
                                        <a:pt x="3318" y="1246"/>
                                        <a:pt x="4717" y="447"/>
                                      </a:cubicBezTo>
                                      <a:lnTo>
                                        <a:pt x="4731" y="1"/>
                                      </a:lnTo>
                                      <a:close/>
                                    </a:path>
                                  </a:pathLst>
                                </a:custGeom>
                                <a:solidFill>
                                  <a:schemeClr val="accent6"/>
                                </a:solidFill>
                                <a:ln>
                                  <a:noFill/>
                                </a:ln>
                              </wps:spPr>
                              <wps:bodyPr spcFirstLastPara="1" wrap="square" lIns="91425" tIns="91425" rIns="91425" bIns="91425" anchor="ctr" anchorCtr="0">
                                <a:noAutofit/>
                              </wps:bodyPr>
                            </wps:wsp>
                            <wps:wsp>
                              <wps:cNvPr id="1474261465" name="Google Shape;319;p30"/>
                              <wps:cNvSpPr/>
                              <wps:spPr>
                                <a:xfrm>
                                  <a:off x="3302955" y="1202402"/>
                                  <a:ext cx="198650" cy="198650"/>
                                </a:xfrm>
                                <a:custGeom>
                                  <a:avLst/>
                                  <a:gdLst/>
                                  <a:ahLst/>
                                  <a:cxnLst/>
                                  <a:rect l="l" t="t" r="r" b="b"/>
                                  <a:pathLst>
                                    <a:path w="7946" h="7946" extrusionOk="0">
                                      <a:moveTo>
                                        <a:pt x="3977" y="1"/>
                                      </a:moveTo>
                                      <a:cubicBezTo>
                                        <a:pt x="1780" y="1"/>
                                        <a:pt x="1" y="1780"/>
                                        <a:pt x="1" y="3977"/>
                                      </a:cubicBezTo>
                                      <a:cubicBezTo>
                                        <a:pt x="1" y="6166"/>
                                        <a:pt x="1780" y="7945"/>
                                        <a:pt x="3977" y="7945"/>
                                      </a:cubicBezTo>
                                      <a:cubicBezTo>
                                        <a:pt x="6166" y="7945"/>
                                        <a:pt x="7946" y="6166"/>
                                        <a:pt x="7946" y="3977"/>
                                      </a:cubicBezTo>
                                      <a:cubicBezTo>
                                        <a:pt x="7946" y="1780"/>
                                        <a:pt x="6166" y="1"/>
                                        <a:pt x="3977" y="1"/>
                                      </a:cubicBezTo>
                                      <a:close/>
                                    </a:path>
                                  </a:pathLst>
                                </a:custGeom>
                                <a:solidFill>
                                  <a:schemeClr val="accent6"/>
                                </a:solidFill>
                                <a:ln>
                                  <a:noFill/>
                                </a:ln>
                              </wps:spPr>
                              <wps:bodyPr spcFirstLastPara="1" wrap="square" lIns="91425" tIns="91425" rIns="91425" bIns="91425" anchor="ctr" anchorCtr="0">
                                <a:noAutofit/>
                              </wps:bodyPr>
                            </wps:wsp>
                            <wps:wsp>
                              <wps:cNvPr id="983339691" name="Google Shape;320;p30"/>
                              <wps:cNvSpPr/>
                              <wps:spPr>
                                <a:xfrm>
                                  <a:off x="3353130" y="1252577"/>
                                  <a:ext cx="98500" cy="98325"/>
                                </a:xfrm>
                                <a:custGeom>
                                  <a:avLst/>
                                  <a:gdLst/>
                                  <a:ahLst/>
                                  <a:cxnLst/>
                                  <a:rect l="l" t="t" r="r" b="b"/>
                                  <a:pathLst>
                                    <a:path w="3940" h="3933" extrusionOk="0">
                                      <a:moveTo>
                                        <a:pt x="1970" y="0"/>
                                      </a:moveTo>
                                      <a:cubicBezTo>
                                        <a:pt x="879" y="0"/>
                                        <a:pt x="0" y="879"/>
                                        <a:pt x="0" y="1970"/>
                                      </a:cubicBezTo>
                                      <a:cubicBezTo>
                                        <a:pt x="0" y="3053"/>
                                        <a:pt x="879" y="3932"/>
                                        <a:pt x="1970" y="3932"/>
                                      </a:cubicBezTo>
                                      <a:cubicBezTo>
                                        <a:pt x="3054" y="3932"/>
                                        <a:pt x="3940" y="3053"/>
                                        <a:pt x="3940" y="1970"/>
                                      </a:cubicBezTo>
                                      <a:cubicBezTo>
                                        <a:pt x="3940" y="879"/>
                                        <a:pt x="3054" y="0"/>
                                        <a:pt x="1970" y="0"/>
                                      </a:cubicBezTo>
                                      <a:close/>
                                    </a:path>
                                  </a:pathLst>
                                </a:custGeom>
                                <a:solidFill>
                                  <a:schemeClr val="accent3"/>
                                </a:solidFill>
                                <a:ln>
                                  <a:noFill/>
                                </a:ln>
                              </wps:spPr>
                              <wps:bodyPr spcFirstLastPara="1" wrap="square" lIns="91425" tIns="91425" rIns="91425" bIns="91425" anchor="ctr" anchorCtr="0">
                                <a:noAutofit/>
                              </wps:bodyPr>
                            </wps:wsp>
                          </wpg:grpSp>
                          <wpg:grpSp>
                            <wpg:cNvPr id="537086524" name="Google Shape;321;p30"/>
                            <wpg:cNvGrpSpPr/>
                            <wpg:grpSpPr>
                              <a:xfrm>
                                <a:off x="1737967" y="476202"/>
                                <a:ext cx="1480050" cy="2830500"/>
                                <a:chOff x="1737967" y="476202"/>
                                <a:chExt cx="1480050" cy="2830500"/>
                              </a:xfrm>
                            </wpg:grpSpPr>
                            <wps:wsp>
                              <wps:cNvPr id="98917623" name="Google Shape;322;p30"/>
                              <wps:cNvSpPr/>
                              <wps:spPr>
                                <a:xfrm>
                                  <a:off x="2388367" y="1310952"/>
                                  <a:ext cx="205975" cy="1995750"/>
                                </a:xfrm>
                                <a:custGeom>
                                  <a:avLst/>
                                  <a:gdLst/>
                                  <a:ahLst/>
                                  <a:cxnLst/>
                                  <a:rect l="l" t="t" r="r" b="b"/>
                                  <a:pathLst>
                                    <a:path w="8239" h="79830" extrusionOk="0">
                                      <a:moveTo>
                                        <a:pt x="2358" y="1"/>
                                      </a:moveTo>
                                      <a:lnTo>
                                        <a:pt x="1" y="79830"/>
                                      </a:lnTo>
                                      <a:lnTo>
                                        <a:pt x="8238" y="79830"/>
                                      </a:lnTo>
                                      <a:lnTo>
                                        <a:pt x="5888" y="1"/>
                                      </a:lnTo>
                                      <a:close/>
                                    </a:path>
                                  </a:pathLst>
                                </a:custGeom>
                                <a:solidFill>
                                  <a:schemeClr val="dk2"/>
                                </a:solidFill>
                                <a:ln>
                                  <a:noFill/>
                                </a:ln>
                              </wps:spPr>
                              <wps:bodyPr spcFirstLastPara="1" wrap="square" lIns="91425" tIns="91425" rIns="91425" bIns="91425" anchor="ctr" anchorCtr="0">
                                <a:noAutofit/>
                              </wps:bodyPr>
                            </wps:wsp>
                            <wps:wsp>
                              <wps:cNvPr id="158056981" name="Google Shape;323;p30"/>
                              <wps:cNvSpPr/>
                              <wps:spPr>
                                <a:xfrm>
                                  <a:off x="2491992" y="1310952"/>
                                  <a:ext cx="102350" cy="1995750"/>
                                </a:xfrm>
                                <a:custGeom>
                                  <a:avLst/>
                                  <a:gdLst/>
                                  <a:ahLst/>
                                  <a:cxnLst/>
                                  <a:rect l="l" t="t" r="r" b="b"/>
                                  <a:pathLst>
                                    <a:path w="4094" h="79830" extrusionOk="0">
                                      <a:moveTo>
                                        <a:pt x="1186" y="1"/>
                                      </a:moveTo>
                                      <a:lnTo>
                                        <a:pt x="0" y="79830"/>
                                      </a:lnTo>
                                      <a:lnTo>
                                        <a:pt x="4093" y="79830"/>
                                      </a:lnTo>
                                      <a:lnTo>
                                        <a:pt x="1743" y="1"/>
                                      </a:lnTo>
                                      <a:close/>
                                    </a:path>
                                  </a:pathLst>
                                </a:custGeom>
                                <a:solidFill>
                                  <a:schemeClr val="dk1"/>
                                </a:solidFill>
                                <a:ln>
                                  <a:noFill/>
                                </a:ln>
                              </wps:spPr>
                              <wps:bodyPr spcFirstLastPara="1" wrap="square" lIns="91425" tIns="91425" rIns="91425" bIns="91425" anchor="ctr" anchorCtr="0">
                                <a:noAutofit/>
                              </wps:bodyPr>
                            </wps:wsp>
                            <wps:wsp>
                              <wps:cNvPr id="1638480015" name="Google Shape;324;p30"/>
                              <wps:cNvSpPr/>
                              <wps:spPr>
                                <a:xfrm>
                                  <a:off x="2456642" y="1256052"/>
                                  <a:ext cx="761375" cy="463150"/>
                                </a:xfrm>
                                <a:custGeom>
                                  <a:avLst/>
                                  <a:gdLst/>
                                  <a:ahLst/>
                                  <a:cxnLst/>
                                  <a:rect l="l" t="t" r="r" b="b"/>
                                  <a:pathLst>
                                    <a:path w="30455" h="18526" extrusionOk="0">
                                      <a:moveTo>
                                        <a:pt x="1253" y="0"/>
                                      </a:moveTo>
                                      <a:lnTo>
                                        <a:pt x="1" y="2453"/>
                                      </a:lnTo>
                                      <a:lnTo>
                                        <a:pt x="28939" y="18526"/>
                                      </a:lnTo>
                                      <a:cubicBezTo>
                                        <a:pt x="28939" y="18526"/>
                                        <a:pt x="30455" y="13993"/>
                                        <a:pt x="22825" y="10098"/>
                                      </a:cubicBezTo>
                                      <a:cubicBezTo>
                                        <a:pt x="19369" y="8479"/>
                                        <a:pt x="1253" y="0"/>
                                        <a:pt x="1253" y="0"/>
                                      </a:cubicBezTo>
                                      <a:close/>
                                    </a:path>
                                  </a:pathLst>
                                </a:custGeom>
                                <a:solidFill>
                                  <a:schemeClr val="accent2"/>
                                </a:solidFill>
                                <a:ln>
                                  <a:noFill/>
                                </a:ln>
                              </wps:spPr>
                              <wps:bodyPr spcFirstLastPara="1" wrap="square" lIns="91425" tIns="91425" rIns="91425" bIns="91425" anchor="ctr" anchorCtr="0">
                                <a:noAutofit/>
                              </wps:bodyPr>
                            </wps:wsp>
                            <wps:wsp>
                              <wps:cNvPr id="875942563" name="Google Shape;325;p30"/>
                              <wps:cNvSpPr/>
                              <wps:spPr>
                                <a:xfrm>
                                  <a:off x="2474042" y="1256052"/>
                                  <a:ext cx="743975" cy="463150"/>
                                </a:xfrm>
                                <a:custGeom>
                                  <a:avLst/>
                                  <a:gdLst/>
                                  <a:ahLst/>
                                  <a:cxnLst/>
                                  <a:rect l="l" t="t" r="r" b="b"/>
                                  <a:pathLst>
                                    <a:path w="29759" h="18526" extrusionOk="0">
                                      <a:moveTo>
                                        <a:pt x="557" y="0"/>
                                      </a:moveTo>
                                      <a:lnTo>
                                        <a:pt x="0" y="1091"/>
                                      </a:lnTo>
                                      <a:cubicBezTo>
                                        <a:pt x="2571" y="2299"/>
                                        <a:pt x="18043" y="9541"/>
                                        <a:pt x="21206" y="11020"/>
                                      </a:cubicBezTo>
                                      <a:cubicBezTo>
                                        <a:pt x="26229" y="13583"/>
                                        <a:pt x="27291" y="16432"/>
                                        <a:pt x="27423" y="18072"/>
                                      </a:cubicBezTo>
                                      <a:lnTo>
                                        <a:pt x="28243" y="18526"/>
                                      </a:lnTo>
                                      <a:cubicBezTo>
                                        <a:pt x="28243" y="18526"/>
                                        <a:pt x="29759" y="13993"/>
                                        <a:pt x="22129" y="10098"/>
                                      </a:cubicBezTo>
                                      <a:cubicBezTo>
                                        <a:pt x="18673" y="8479"/>
                                        <a:pt x="557" y="0"/>
                                        <a:pt x="557" y="0"/>
                                      </a:cubicBezTo>
                                      <a:close/>
                                    </a:path>
                                  </a:pathLst>
                                </a:custGeom>
                                <a:solidFill>
                                  <a:schemeClr val="accent6"/>
                                </a:solidFill>
                                <a:ln>
                                  <a:noFill/>
                                </a:ln>
                              </wps:spPr>
                              <wps:bodyPr spcFirstLastPara="1" wrap="square" lIns="91425" tIns="91425" rIns="91425" bIns="91425" anchor="ctr" anchorCtr="0">
                                <a:noAutofit/>
                              </wps:bodyPr>
                            </wps:wsp>
                            <wps:wsp>
                              <wps:cNvPr id="1928418301" name="Google Shape;326;p30"/>
                              <wps:cNvSpPr/>
                              <wps:spPr>
                                <a:xfrm>
                                  <a:off x="1737967" y="1261352"/>
                                  <a:ext cx="771975" cy="412850"/>
                                </a:xfrm>
                                <a:custGeom>
                                  <a:avLst/>
                                  <a:gdLst/>
                                  <a:ahLst/>
                                  <a:cxnLst/>
                                  <a:rect l="l" t="t" r="r" b="b"/>
                                  <a:pathLst>
                                    <a:path w="30879" h="16514" extrusionOk="0">
                                      <a:moveTo>
                                        <a:pt x="29553" y="0"/>
                                      </a:moveTo>
                                      <a:lnTo>
                                        <a:pt x="0" y="14916"/>
                                      </a:lnTo>
                                      <a:cubicBezTo>
                                        <a:pt x="0" y="14916"/>
                                        <a:pt x="1219" y="16514"/>
                                        <a:pt x="4122" y="16514"/>
                                      </a:cubicBezTo>
                                      <a:cubicBezTo>
                                        <a:pt x="5696" y="16514"/>
                                        <a:pt x="7766" y="16044"/>
                                        <a:pt x="10405" y="14594"/>
                                      </a:cubicBezTo>
                                      <a:cubicBezTo>
                                        <a:pt x="13686" y="12646"/>
                                        <a:pt x="30879" y="2417"/>
                                        <a:pt x="30879" y="2417"/>
                                      </a:cubicBezTo>
                                      <a:lnTo>
                                        <a:pt x="29553" y="0"/>
                                      </a:lnTo>
                                      <a:close/>
                                    </a:path>
                                  </a:pathLst>
                                </a:custGeom>
                                <a:solidFill>
                                  <a:schemeClr val="accent2"/>
                                </a:solidFill>
                                <a:ln>
                                  <a:noFill/>
                                </a:ln>
                              </wps:spPr>
                              <wps:bodyPr spcFirstLastPara="1" wrap="square" lIns="91425" tIns="91425" rIns="91425" bIns="91425" anchor="ctr" anchorCtr="0">
                                <a:noAutofit/>
                              </wps:bodyPr>
                            </wps:wsp>
                            <wps:wsp>
                              <wps:cNvPr id="1308831437" name="Google Shape;327;p30"/>
                              <wps:cNvSpPr/>
                              <wps:spPr>
                                <a:xfrm>
                                  <a:off x="1737967" y="1293927"/>
                                  <a:ext cx="771975" cy="380275"/>
                                </a:xfrm>
                                <a:custGeom>
                                  <a:avLst/>
                                  <a:gdLst/>
                                  <a:ahLst/>
                                  <a:cxnLst/>
                                  <a:rect l="l" t="t" r="r" b="b"/>
                                  <a:pathLst>
                                    <a:path w="30879" h="15211" extrusionOk="0">
                                      <a:moveTo>
                                        <a:pt x="30264" y="1"/>
                                      </a:moveTo>
                                      <a:cubicBezTo>
                                        <a:pt x="28169" y="1246"/>
                                        <a:pt x="13092" y="10216"/>
                                        <a:pt x="10039" y="12032"/>
                                      </a:cubicBezTo>
                                      <a:cubicBezTo>
                                        <a:pt x="7403" y="13478"/>
                                        <a:pt x="5335" y="13946"/>
                                        <a:pt x="3761" y="13946"/>
                                      </a:cubicBezTo>
                                      <a:cubicBezTo>
                                        <a:pt x="2411" y="13946"/>
                                        <a:pt x="1424" y="13601"/>
                                        <a:pt x="754" y="13232"/>
                                      </a:cubicBezTo>
                                      <a:lnTo>
                                        <a:pt x="0" y="13613"/>
                                      </a:lnTo>
                                      <a:cubicBezTo>
                                        <a:pt x="0" y="13613"/>
                                        <a:pt x="1219" y="15211"/>
                                        <a:pt x="4122" y="15211"/>
                                      </a:cubicBezTo>
                                      <a:cubicBezTo>
                                        <a:pt x="5696" y="15211"/>
                                        <a:pt x="7766" y="14741"/>
                                        <a:pt x="10405" y="13291"/>
                                      </a:cubicBezTo>
                                      <a:cubicBezTo>
                                        <a:pt x="13686" y="11343"/>
                                        <a:pt x="30879" y="1114"/>
                                        <a:pt x="30879" y="1114"/>
                                      </a:cubicBezTo>
                                      <a:lnTo>
                                        <a:pt x="30264" y="1"/>
                                      </a:lnTo>
                                      <a:close/>
                                    </a:path>
                                  </a:pathLst>
                                </a:custGeom>
                                <a:solidFill>
                                  <a:schemeClr val="accent6"/>
                                </a:solidFill>
                                <a:ln>
                                  <a:noFill/>
                                </a:ln>
                              </wps:spPr>
                              <wps:bodyPr spcFirstLastPara="1" wrap="square" lIns="91425" tIns="91425" rIns="91425" bIns="91425" anchor="ctr" anchorCtr="0">
                                <a:noAutofit/>
                              </wps:bodyPr>
                            </wps:wsp>
                            <wps:wsp>
                              <wps:cNvPr id="809978525" name="Google Shape;328;p30"/>
                              <wps:cNvSpPr/>
                              <wps:spPr>
                                <a:xfrm>
                                  <a:off x="2432842" y="476202"/>
                                  <a:ext cx="118300" cy="827100"/>
                                </a:xfrm>
                                <a:custGeom>
                                  <a:avLst/>
                                  <a:gdLst/>
                                  <a:ahLst/>
                                  <a:cxnLst/>
                                  <a:rect l="l" t="t" r="r" b="b"/>
                                  <a:pathLst>
                                    <a:path w="4732" h="33084" extrusionOk="0">
                                      <a:moveTo>
                                        <a:pt x="4731" y="1"/>
                                      </a:moveTo>
                                      <a:cubicBezTo>
                                        <a:pt x="4731" y="1"/>
                                        <a:pt x="1" y="719"/>
                                        <a:pt x="1" y="9286"/>
                                      </a:cubicBezTo>
                                      <a:cubicBezTo>
                                        <a:pt x="133" y="13093"/>
                                        <a:pt x="828" y="33083"/>
                                        <a:pt x="828" y="33083"/>
                                      </a:cubicBezTo>
                                      <a:lnTo>
                                        <a:pt x="3582" y="33083"/>
                                      </a:lnTo>
                                      <a:lnTo>
                                        <a:pt x="4731" y="1"/>
                                      </a:lnTo>
                                      <a:close/>
                                    </a:path>
                                  </a:pathLst>
                                </a:custGeom>
                                <a:solidFill>
                                  <a:schemeClr val="accent2"/>
                                </a:solidFill>
                                <a:ln>
                                  <a:noFill/>
                                </a:ln>
                              </wps:spPr>
                              <wps:bodyPr spcFirstLastPara="1" wrap="square" lIns="91425" tIns="91425" rIns="91425" bIns="91425" anchor="ctr" anchorCtr="0">
                                <a:noAutofit/>
                              </wps:bodyPr>
                            </wps:wsp>
                            <wps:wsp>
                              <wps:cNvPr id="451849465" name="Google Shape;329;p30"/>
                              <wps:cNvSpPr/>
                              <wps:spPr>
                                <a:xfrm>
                                  <a:off x="2432842" y="476202"/>
                                  <a:ext cx="118300" cy="827100"/>
                                </a:xfrm>
                                <a:custGeom>
                                  <a:avLst/>
                                  <a:gdLst/>
                                  <a:ahLst/>
                                  <a:cxnLst/>
                                  <a:rect l="l" t="t" r="r" b="b"/>
                                  <a:pathLst>
                                    <a:path w="4732" h="33084" extrusionOk="0">
                                      <a:moveTo>
                                        <a:pt x="4731" y="1"/>
                                      </a:moveTo>
                                      <a:cubicBezTo>
                                        <a:pt x="4731" y="1"/>
                                        <a:pt x="1" y="719"/>
                                        <a:pt x="1" y="9286"/>
                                      </a:cubicBezTo>
                                      <a:cubicBezTo>
                                        <a:pt x="133" y="13093"/>
                                        <a:pt x="828" y="33083"/>
                                        <a:pt x="828" y="33083"/>
                                      </a:cubicBezTo>
                                      <a:lnTo>
                                        <a:pt x="1934" y="33083"/>
                                      </a:lnTo>
                                      <a:cubicBezTo>
                                        <a:pt x="1934" y="33083"/>
                                        <a:pt x="1238" y="13093"/>
                                        <a:pt x="1107" y="9286"/>
                                      </a:cubicBezTo>
                                      <a:cubicBezTo>
                                        <a:pt x="1107" y="3428"/>
                                        <a:pt x="3318" y="1246"/>
                                        <a:pt x="4717" y="447"/>
                                      </a:cubicBezTo>
                                      <a:lnTo>
                                        <a:pt x="4731" y="1"/>
                                      </a:lnTo>
                                      <a:close/>
                                    </a:path>
                                  </a:pathLst>
                                </a:custGeom>
                                <a:solidFill>
                                  <a:schemeClr val="accent6"/>
                                </a:solidFill>
                                <a:ln>
                                  <a:noFill/>
                                </a:ln>
                              </wps:spPr>
                              <wps:bodyPr spcFirstLastPara="1" wrap="square" lIns="91425" tIns="91425" rIns="91425" bIns="91425" anchor="ctr" anchorCtr="0">
                                <a:noAutofit/>
                              </wps:bodyPr>
                            </wps:wsp>
                            <wps:wsp>
                              <wps:cNvPr id="535543228" name="Google Shape;330;p30"/>
                              <wps:cNvSpPr/>
                              <wps:spPr>
                                <a:xfrm>
                                  <a:off x="2392017" y="1202402"/>
                                  <a:ext cx="198650" cy="198650"/>
                                </a:xfrm>
                                <a:custGeom>
                                  <a:avLst/>
                                  <a:gdLst/>
                                  <a:ahLst/>
                                  <a:cxnLst/>
                                  <a:rect l="l" t="t" r="r" b="b"/>
                                  <a:pathLst>
                                    <a:path w="7946" h="7946" extrusionOk="0">
                                      <a:moveTo>
                                        <a:pt x="3977" y="1"/>
                                      </a:moveTo>
                                      <a:cubicBezTo>
                                        <a:pt x="1780" y="1"/>
                                        <a:pt x="1" y="1780"/>
                                        <a:pt x="1" y="3977"/>
                                      </a:cubicBezTo>
                                      <a:cubicBezTo>
                                        <a:pt x="1" y="6166"/>
                                        <a:pt x="1780" y="7945"/>
                                        <a:pt x="3977" y="7945"/>
                                      </a:cubicBezTo>
                                      <a:cubicBezTo>
                                        <a:pt x="6166" y="7945"/>
                                        <a:pt x="7946" y="6166"/>
                                        <a:pt x="7946" y="3977"/>
                                      </a:cubicBezTo>
                                      <a:cubicBezTo>
                                        <a:pt x="7946" y="1780"/>
                                        <a:pt x="6166" y="1"/>
                                        <a:pt x="3977" y="1"/>
                                      </a:cubicBezTo>
                                      <a:close/>
                                    </a:path>
                                  </a:pathLst>
                                </a:custGeom>
                                <a:solidFill>
                                  <a:schemeClr val="accent6"/>
                                </a:solidFill>
                                <a:ln>
                                  <a:noFill/>
                                </a:ln>
                              </wps:spPr>
                              <wps:bodyPr spcFirstLastPara="1" wrap="square" lIns="91425" tIns="91425" rIns="91425" bIns="91425" anchor="ctr" anchorCtr="0">
                                <a:noAutofit/>
                              </wps:bodyPr>
                            </wps:wsp>
                            <wps:wsp>
                              <wps:cNvPr id="2024198969" name="Google Shape;331;p30"/>
                              <wps:cNvSpPr/>
                              <wps:spPr>
                                <a:xfrm>
                                  <a:off x="2442192" y="1252577"/>
                                  <a:ext cx="98500" cy="98325"/>
                                </a:xfrm>
                                <a:custGeom>
                                  <a:avLst/>
                                  <a:gdLst/>
                                  <a:ahLst/>
                                  <a:cxnLst/>
                                  <a:rect l="l" t="t" r="r" b="b"/>
                                  <a:pathLst>
                                    <a:path w="3940" h="3933" extrusionOk="0">
                                      <a:moveTo>
                                        <a:pt x="1970" y="0"/>
                                      </a:moveTo>
                                      <a:cubicBezTo>
                                        <a:pt x="879" y="0"/>
                                        <a:pt x="0" y="879"/>
                                        <a:pt x="0" y="1970"/>
                                      </a:cubicBezTo>
                                      <a:cubicBezTo>
                                        <a:pt x="0" y="3053"/>
                                        <a:pt x="879" y="3932"/>
                                        <a:pt x="1970" y="3932"/>
                                      </a:cubicBezTo>
                                      <a:cubicBezTo>
                                        <a:pt x="3054" y="3932"/>
                                        <a:pt x="3940" y="3053"/>
                                        <a:pt x="3940" y="1970"/>
                                      </a:cubicBezTo>
                                      <a:cubicBezTo>
                                        <a:pt x="3940" y="879"/>
                                        <a:pt x="3054" y="0"/>
                                        <a:pt x="1970" y="0"/>
                                      </a:cubicBezTo>
                                      <a:close/>
                                    </a:path>
                                  </a:pathLst>
                                </a:custGeom>
                                <a:solidFill>
                                  <a:schemeClr val="accent3"/>
                                </a:solidFill>
                                <a:ln>
                                  <a:noFill/>
                                </a:ln>
                              </wps:spPr>
                              <wps:bodyPr spcFirstLastPara="1" wrap="square" lIns="91425" tIns="91425" rIns="91425" bIns="91425" anchor="ctr" anchorCtr="0">
                                <a:noAutofit/>
                              </wps:bodyPr>
                            </wps:wsp>
                          </wpg:grpSp>
                          <wpg:grpSp>
                            <wpg:cNvPr id="1565554627" name="Google Shape;332;p30"/>
                            <wpg:cNvGrpSpPr/>
                            <wpg:grpSpPr>
                              <a:xfrm>
                                <a:off x="3537717" y="476202"/>
                                <a:ext cx="1480050" cy="2830500"/>
                                <a:chOff x="3537717" y="476202"/>
                                <a:chExt cx="1480050" cy="2830500"/>
                              </a:xfrm>
                            </wpg:grpSpPr>
                            <wps:wsp>
                              <wps:cNvPr id="1820826444" name="Google Shape;333;p30"/>
                              <wps:cNvSpPr/>
                              <wps:spPr>
                                <a:xfrm>
                                  <a:off x="4188117" y="1310952"/>
                                  <a:ext cx="205975" cy="1995750"/>
                                </a:xfrm>
                                <a:custGeom>
                                  <a:avLst/>
                                  <a:gdLst/>
                                  <a:ahLst/>
                                  <a:cxnLst/>
                                  <a:rect l="l" t="t" r="r" b="b"/>
                                  <a:pathLst>
                                    <a:path w="8239" h="79830" extrusionOk="0">
                                      <a:moveTo>
                                        <a:pt x="2358" y="1"/>
                                      </a:moveTo>
                                      <a:lnTo>
                                        <a:pt x="1" y="79830"/>
                                      </a:lnTo>
                                      <a:lnTo>
                                        <a:pt x="8238" y="79830"/>
                                      </a:lnTo>
                                      <a:lnTo>
                                        <a:pt x="5888" y="1"/>
                                      </a:lnTo>
                                      <a:close/>
                                    </a:path>
                                  </a:pathLst>
                                </a:custGeom>
                                <a:solidFill>
                                  <a:schemeClr val="dk2"/>
                                </a:solidFill>
                                <a:ln>
                                  <a:noFill/>
                                </a:ln>
                              </wps:spPr>
                              <wps:bodyPr spcFirstLastPara="1" wrap="square" lIns="91425" tIns="91425" rIns="91425" bIns="91425" anchor="ctr" anchorCtr="0">
                                <a:noAutofit/>
                              </wps:bodyPr>
                            </wps:wsp>
                            <wps:wsp>
                              <wps:cNvPr id="1961497475" name="Google Shape;334;p30"/>
                              <wps:cNvSpPr/>
                              <wps:spPr>
                                <a:xfrm>
                                  <a:off x="4291742" y="1310952"/>
                                  <a:ext cx="102350" cy="1995750"/>
                                </a:xfrm>
                                <a:custGeom>
                                  <a:avLst/>
                                  <a:gdLst/>
                                  <a:ahLst/>
                                  <a:cxnLst/>
                                  <a:rect l="l" t="t" r="r" b="b"/>
                                  <a:pathLst>
                                    <a:path w="4094" h="79830" extrusionOk="0">
                                      <a:moveTo>
                                        <a:pt x="1186" y="1"/>
                                      </a:moveTo>
                                      <a:lnTo>
                                        <a:pt x="0" y="79830"/>
                                      </a:lnTo>
                                      <a:lnTo>
                                        <a:pt x="4093" y="79830"/>
                                      </a:lnTo>
                                      <a:lnTo>
                                        <a:pt x="1743" y="1"/>
                                      </a:lnTo>
                                      <a:close/>
                                    </a:path>
                                  </a:pathLst>
                                </a:custGeom>
                                <a:solidFill>
                                  <a:schemeClr val="dk1"/>
                                </a:solidFill>
                                <a:ln>
                                  <a:noFill/>
                                </a:ln>
                              </wps:spPr>
                              <wps:bodyPr spcFirstLastPara="1" wrap="square" lIns="91425" tIns="91425" rIns="91425" bIns="91425" anchor="ctr" anchorCtr="0">
                                <a:noAutofit/>
                              </wps:bodyPr>
                            </wps:wsp>
                            <wps:wsp>
                              <wps:cNvPr id="1435870582" name="Google Shape;335;p30"/>
                              <wps:cNvSpPr/>
                              <wps:spPr>
                                <a:xfrm>
                                  <a:off x="4256392" y="1256052"/>
                                  <a:ext cx="761375" cy="463150"/>
                                </a:xfrm>
                                <a:custGeom>
                                  <a:avLst/>
                                  <a:gdLst/>
                                  <a:ahLst/>
                                  <a:cxnLst/>
                                  <a:rect l="l" t="t" r="r" b="b"/>
                                  <a:pathLst>
                                    <a:path w="30455" h="18526" extrusionOk="0">
                                      <a:moveTo>
                                        <a:pt x="1253" y="0"/>
                                      </a:moveTo>
                                      <a:lnTo>
                                        <a:pt x="1" y="2453"/>
                                      </a:lnTo>
                                      <a:lnTo>
                                        <a:pt x="28939" y="18526"/>
                                      </a:lnTo>
                                      <a:cubicBezTo>
                                        <a:pt x="28939" y="18526"/>
                                        <a:pt x="30455" y="13993"/>
                                        <a:pt x="22825" y="10098"/>
                                      </a:cubicBezTo>
                                      <a:cubicBezTo>
                                        <a:pt x="19369" y="8479"/>
                                        <a:pt x="1253" y="0"/>
                                        <a:pt x="1253" y="0"/>
                                      </a:cubicBezTo>
                                      <a:close/>
                                    </a:path>
                                  </a:pathLst>
                                </a:custGeom>
                                <a:solidFill>
                                  <a:schemeClr val="accent2"/>
                                </a:solidFill>
                                <a:ln>
                                  <a:noFill/>
                                </a:ln>
                              </wps:spPr>
                              <wps:bodyPr spcFirstLastPara="1" wrap="square" lIns="91425" tIns="91425" rIns="91425" bIns="91425" anchor="ctr" anchorCtr="0">
                                <a:noAutofit/>
                              </wps:bodyPr>
                            </wps:wsp>
                            <wps:wsp>
                              <wps:cNvPr id="830041319" name="Google Shape;336;p30"/>
                              <wps:cNvSpPr/>
                              <wps:spPr>
                                <a:xfrm>
                                  <a:off x="4273792" y="1256052"/>
                                  <a:ext cx="743975" cy="463150"/>
                                </a:xfrm>
                                <a:custGeom>
                                  <a:avLst/>
                                  <a:gdLst/>
                                  <a:ahLst/>
                                  <a:cxnLst/>
                                  <a:rect l="l" t="t" r="r" b="b"/>
                                  <a:pathLst>
                                    <a:path w="29759" h="18526" extrusionOk="0">
                                      <a:moveTo>
                                        <a:pt x="557" y="0"/>
                                      </a:moveTo>
                                      <a:lnTo>
                                        <a:pt x="0" y="1091"/>
                                      </a:lnTo>
                                      <a:cubicBezTo>
                                        <a:pt x="2571" y="2299"/>
                                        <a:pt x="18043" y="9541"/>
                                        <a:pt x="21206" y="11020"/>
                                      </a:cubicBezTo>
                                      <a:cubicBezTo>
                                        <a:pt x="26229" y="13583"/>
                                        <a:pt x="27291" y="16432"/>
                                        <a:pt x="27423" y="18072"/>
                                      </a:cubicBezTo>
                                      <a:lnTo>
                                        <a:pt x="28243" y="18526"/>
                                      </a:lnTo>
                                      <a:cubicBezTo>
                                        <a:pt x="28243" y="18526"/>
                                        <a:pt x="29759" y="13993"/>
                                        <a:pt x="22129" y="10098"/>
                                      </a:cubicBezTo>
                                      <a:cubicBezTo>
                                        <a:pt x="18673" y="8479"/>
                                        <a:pt x="557" y="0"/>
                                        <a:pt x="557" y="0"/>
                                      </a:cubicBezTo>
                                      <a:close/>
                                    </a:path>
                                  </a:pathLst>
                                </a:custGeom>
                                <a:solidFill>
                                  <a:schemeClr val="accent6"/>
                                </a:solidFill>
                                <a:ln>
                                  <a:noFill/>
                                </a:ln>
                              </wps:spPr>
                              <wps:bodyPr spcFirstLastPara="1" wrap="square" lIns="91425" tIns="91425" rIns="91425" bIns="91425" anchor="ctr" anchorCtr="0">
                                <a:noAutofit/>
                              </wps:bodyPr>
                            </wps:wsp>
                            <wps:wsp>
                              <wps:cNvPr id="2144257624" name="Google Shape;337;p30"/>
                              <wps:cNvSpPr/>
                              <wps:spPr>
                                <a:xfrm>
                                  <a:off x="3537717" y="1261352"/>
                                  <a:ext cx="771975" cy="412850"/>
                                </a:xfrm>
                                <a:custGeom>
                                  <a:avLst/>
                                  <a:gdLst/>
                                  <a:ahLst/>
                                  <a:cxnLst/>
                                  <a:rect l="l" t="t" r="r" b="b"/>
                                  <a:pathLst>
                                    <a:path w="30879" h="16514" extrusionOk="0">
                                      <a:moveTo>
                                        <a:pt x="29553" y="0"/>
                                      </a:moveTo>
                                      <a:lnTo>
                                        <a:pt x="0" y="14916"/>
                                      </a:lnTo>
                                      <a:cubicBezTo>
                                        <a:pt x="0" y="14916"/>
                                        <a:pt x="1219" y="16514"/>
                                        <a:pt x="4122" y="16514"/>
                                      </a:cubicBezTo>
                                      <a:cubicBezTo>
                                        <a:pt x="5696" y="16514"/>
                                        <a:pt x="7766" y="16044"/>
                                        <a:pt x="10405" y="14594"/>
                                      </a:cubicBezTo>
                                      <a:cubicBezTo>
                                        <a:pt x="13686" y="12646"/>
                                        <a:pt x="30879" y="2417"/>
                                        <a:pt x="30879" y="2417"/>
                                      </a:cubicBezTo>
                                      <a:lnTo>
                                        <a:pt x="29553" y="0"/>
                                      </a:lnTo>
                                      <a:close/>
                                    </a:path>
                                  </a:pathLst>
                                </a:custGeom>
                                <a:solidFill>
                                  <a:schemeClr val="accent2"/>
                                </a:solidFill>
                                <a:ln>
                                  <a:noFill/>
                                </a:ln>
                              </wps:spPr>
                              <wps:bodyPr spcFirstLastPara="1" wrap="square" lIns="91425" tIns="91425" rIns="91425" bIns="91425" anchor="ctr" anchorCtr="0">
                                <a:noAutofit/>
                              </wps:bodyPr>
                            </wps:wsp>
                            <wps:wsp>
                              <wps:cNvPr id="372569789" name="Google Shape;338;p30"/>
                              <wps:cNvSpPr/>
                              <wps:spPr>
                                <a:xfrm>
                                  <a:off x="3537717" y="1293927"/>
                                  <a:ext cx="771975" cy="380275"/>
                                </a:xfrm>
                                <a:custGeom>
                                  <a:avLst/>
                                  <a:gdLst/>
                                  <a:ahLst/>
                                  <a:cxnLst/>
                                  <a:rect l="l" t="t" r="r" b="b"/>
                                  <a:pathLst>
                                    <a:path w="30879" h="15211" extrusionOk="0">
                                      <a:moveTo>
                                        <a:pt x="30264" y="1"/>
                                      </a:moveTo>
                                      <a:cubicBezTo>
                                        <a:pt x="28169" y="1246"/>
                                        <a:pt x="13092" y="10216"/>
                                        <a:pt x="10039" y="12032"/>
                                      </a:cubicBezTo>
                                      <a:cubicBezTo>
                                        <a:pt x="7403" y="13478"/>
                                        <a:pt x="5335" y="13946"/>
                                        <a:pt x="3761" y="13946"/>
                                      </a:cubicBezTo>
                                      <a:cubicBezTo>
                                        <a:pt x="2411" y="13946"/>
                                        <a:pt x="1424" y="13601"/>
                                        <a:pt x="754" y="13232"/>
                                      </a:cubicBezTo>
                                      <a:lnTo>
                                        <a:pt x="0" y="13613"/>
                                      </a:lnTo>
                                      <a:cubicBezTo>
                                        <a:pt x="0" y="13613"/>
                                        <a:pt x="1219" y="15211"/>
                                        <a:pt x="4122" y="15211"/>
                                      </a:cubicBezTo>
                                      <a:cubicBezTo>
                                        <a:pt x="5696" y="15211"/>
                                        <a:pt x="7766" y="14741"/>
                                        <a:pt x="10405" y="13291"/>
                                      </a:cubicBezTo>
                                      <a:cubicBezTo>
                                        <a:pt x="13686" y="11343"/>
                                        <a:pt x="30879" y="1114"/>
                                        <a:pt x="30879" y="1114"/>
                                      </a:cubicBezTo>
                                      <a:lnTo>
                                        <a:pt x="30264" y="1"/>
                                      </a:lnTo>
                                      <a:close/>
                                    </a:path>
                                  </a:pathLst>
                                </a:custGeom>
                                <a:solidFill>
                                  <a:schemeClr val="accent6"/>
                                </a:solidFill>
                                <a:ln>
                                  <a:noFill/>
                                </a:ln>
                              </wps:spPr>
                              <wps:bodyPr spcFirstLastPara="1" wrap="square" lIns="91425" tIns="91425" rIns="91425" bIns="91425" anchor="ctr" anchorCtr="0">
                                <a:noAutofit/>
                              </wps:bodyPr>
                            </wps:wsp>
                            <wps:wsp>
                              <wps:cNvPr id="1204982714" name="Google Shape;339;p30"/>
                              <wps:cNvSpPr/>
                              <wps:spPr>
                                <a:xfrm>
                                  <a:off x="4232592" y="476202"/>
                                  <a:ext cx="118300" cy="827100"/>
                                </a:xfrm>
                                <a:custGeom>
                                  <a:avLst/>
                                  <a:gdLst/>
                                  <a:ahLst/>
                                  <a:cxnLst/>
                                  <a:rect l="l" t="t" r="r" b="b"/>
                                  <a:pathLst>
                                    <a:path w="4732" h="33084" extrusionOk="0">
                                      <a:moveTo>
                                        <a:pt x="4731" y="1"/>
                                      </a:moveTo>
                                      <a:cubicBezTo>
                                        <a:pt x="4731" y="1"/>
                                        <a:pt x="1" y="719"/>
                                        <a:pt x="1" y="9286"/>
                                      </a:cubicBezTo>
                                      <a:cubicBezTo>
                                        <a:pt x="133" y="13093"/>
                                        <a:pt x="828" y="33083"/>
                                        <a:pt x="828" y="33083"/>
                                      </a:cubicBezTo>
                                      <a:lnTo>
                                        <a:pt x="3582" y="33083"/>
                                      </a:lnTo>
                                      <a:lnTo>
                                        <a:pt x="4731" y="1"/>
                                      </a:lnTo>
                                      <a:close/>
                                    </a:path>
                                  </a:pathLst>
                                </a:custGeom>
                                <a:solidFill>
                                  <a:schemeClr val="accent2"/>
                                </a:solidFill>
                                <a:ln>
                                  <a:noFill/>
                                </a:ln>
                              </wps:spPr>
                              <wps:bodyPr spcFirstLastPara="1" wrap="square" lIns="91425" tIns="91425" rIns="91425" bIns="91425" anchor="ctr" anchorCtr="0">
                                <a:noAutofit/>
                              </wps:bodyPr>
                            </wps:wsp>
                            <wps:wsp>
                              <wps:cNvPr id="655300741" name="Google Shape;340;p30"/>
                              <wps:cNvSpPr/>
                              <wps:spPr>
                                <a:xfrm>
                                  <a:off x="4232592" y="476202"/>
                                  <a:ext cx="118300" cy="827100"/>
                                </a:xfrm>
                                <a:custGeom>
                                  <a:avLst/>
                                  <a:gdLst/>
                                  <a:ahLst/>
                                  <a:cxnLst/>
                                  <a:rect l="l" t="t" r="r" b="b"/>
                                  <a:pathLst>
                                    <a:path w="4732" h="33084" extrusionOk="0">
                                      <a:moveTo>
                                        <a:pt x="4731" y="1"/>
                                      </a:moveTo>
                                      <a:cubicBezTo>
                                        <a:pt x="4731" y="1"/>
                                        <a:pt x="1" y="719"/>
                                        <a:pt x="1" y="9286"/>
                                      </a:cubicBezTo>
                                      <a:cubicBezTo>
                                        <a:pt x="133" y="13093"/>
                                        <a:pt x="828" y="33083"/>
                                        <a:pt x="828" y="33083"/>
                                      </a:cubicBezTo>
                                      <a:lnTo>
                                        <a:pt x="1934" y="33083"/>
                                      </a:lnTo>
                                      <a:cubicBezTo>
                                        <a:pt x="1934" y="33083"/>
                                        <a:pt x="1238" y="13093"/>
                                        <a:pt x="1107" y="9286"/>
                                      </a:cubicBezTo>
                                      <a:cubicBezTo>
                                        <a:pt x="1107" y="3428"/>
                                        <a:pt x="3318" y="1246"/>
                                        <a:pt x="4717" y="447"/>
                                      </a:cubicBezTo>
                                      <a:lnTo>
                                        <a:pt x="4731" y="1"/>
                                      </a:lnTo>
                                      <a:close/>
                                    </a:path>
                                  </a:pathLst>
                                </a:custGeom>
                                <a:solidFill>
                                  <a:schemeClr val="accent6"/>
                                </a:solidFill>
                                <a:ln>
                                  <a:noFill/>
                                </a:ln>
                              </wps:spPr>
                              <wps:bodyPr spcFirstLastPara="1" wrap="square" lIns="91425" tIns="91425" rIns="91425" bIns="91425" anchor="ctr" anchorCtr="0">
                                <a:noAutofit/>
                              </wps:bodyPr>
                            </wps:wsp>
                            <wps:wsp>
                              <wps:cNvPr id="1553134039" name="Google Shape;341;p30"/>
                              <wps:cNvSpPr/>
                              <wps:spPr>
                                <a:xfrm>
                                  <a:off x="4191767" y="1202402"/>
                                  <a:ext cx="198650" cy="198650"/>
                                </a:xfrm>
                                <a:custGeom>
                                  <a:avLst/>
                                  <a:gdLst/>
                                  <a:ahLst/>
                                  <a:cxnLst/>
                                  <a:rect l="l" t="t" r="r" b="b"/>
                                  <a:pathLst>
                                    <a:path w="7946" h="7946" extrusionOk="0">
                                      <a:moveTo>
                                        <a:pt x="3977" y="1"/>
                                      </a:moveTo>
                                      <a:cubicBezTo>
                                        <a:pt x="1780" y="1"/>
                                        <a:pt x="1" y="1780"/>
                                        <a:pt x="1" y="3977"/>
                                      </a:cubicBezTo>
                                      <a:cubicBezTo>
                                        <a:pt x="1" y="6166"/>
                                        <a:pt x="1780" y="7945"/>
                                        <a:pt x="3977" y="7945"/>
                                      </a:cubicBezTo>
                                      <a:cubicBezTo>
                                        <a:pt x="6166" y="7945"/>
                                        <a:pt x="7946" y="6166"/>
                                        <a:pt x="7946" y="3977"/>
                                      </a:cubicBezTo>
                                      <a:cubicBezTo>
                                        <a:pt x="7946" y="1780"/>
                                        <a:pt x="6166" y="1"/>
                                        <a:pt x="3977" y="1"/>
                                      </a:cubicBezTo>
                                      <a:close/>
                                    </a:path>
                                  </a:pathLst>
                                </a:custGeom>
                                <a:solidFill>
                                  <a:schemeClr val="accent6"/>
                                </a:solidFill>
                                <a:ln>
                                  <a:noFill/>
                                </a:ln>
                              </wps:spPr>
                              <wps:bodyPr spcFirstLastPara="1" wrap="square" lIns="91425" tIns="91425" rIns="91425" bIns="91425" anchor="ctr" anchorCtr="0">
                                <a:noAutofit/>
                              </wps:bodyPr>
                            </wps:wsp>
                            <wps:wsp>
                              <wps:cNvPr id="968453592" name="Google Shape;342;p30"/>
                              <wps:cNvSpPr/>
                              <wps:spPr>
                                <a:xfrm>
                                  <a:off x="4241942" y="1252577"/>
                                  <a:ext cx="98500" cy="98325"/>
                                </a:xfrm>
                                <a:custGeom>
                                  <a:avLst/>
                                  <a:gdLst/>
                                  <a:ahLst/>
                                  <a:cxnLst/>
                                  <a:rect l="l" t="t" r="r" b="b"/>
                                  <a:pathLst>
                                    <a:path w="3940" h="3933" extrusionOk="0">
                                      <a:moveTo>
                                        <a:pt x="1970" y="0"/>
                                      </a:moveTo>
                                      <a:cubicBezTo>
                                        <a:pt x="879" y="0"/>
                                        <a:pt x="0" y="879"/>
                                        <a:pt x="0" y="1970"/>
                                      </a:cubicBezTo>
                                      <a:cubicBezTo>
                                        <a:pt x="0" y="3053"/>
                                        <a:pt x="879" y="3932"/>
                                        <a:pt x="1970" y="3932"/>
                                      </a:cubicBezTo>
                                      <a:cubicBezTo>
                                        <a:pt x="3054" y="3932"/>
                                        <a:pt x="3940" y="3053"/>
                                        <a:pt x="3940" y="1970"/>
                                      </a:cubicBezTo>
                                      <a:cubicBezTo>
                                        <a:pt x="3940" y="879"/>
                                        <a:pt x="3054" y="0"/>
                                        <a:pt x="1970" y="0"/>
                                      </a:cubicBezTo>
                                      <a:close/>
                                    </a:path>
                                  </a:pathLst>
                                </a:custGeom>
                                <a:solidFill>
                                  <a:schemeClr val="accent3"/>
                                </a:solidFill>
                                <a:ln>
                                  <a:noFill/>
                                </a:ln>
                              </wps:spPr>
                              <wps:bodyPr spcFirstLastPara="1" wrap="square" lIns="91425" tIns="91425" rIns="91425" bIns="91425" anchor="ctr" anchorCtr="0">
                                <a:noAutofit/>
                              </wps:bodyPr>
                            </wps:wsp>
                          </wpg:grpSp>
                        </wpg:grpSp>
                      </wpg:grpSp>
                      <wpg:grpSp>
                        <wpg:cNvPr id="1810532557" name="Google Shape;343;p30"/>
                        <wpg:cNvGrpSpPr/>
                        <wpg:grpSpPr>
                          <a:xfrm flipH="1">
                            <a:off x="2094050" y="1170446"/>
                            <a:ext cx="718276" cy="464996"/>
                            <a:chOff x="2094050" y="1170447"/>
                            <a:chExt cx="1583500" cy="1020400"/>
                          </a:xfrm>
                        </wpg:grpSpPr>
                        <wps:wsp>
                          <wps:cNvPr id="1301179861" name="Google Shape;344;p30"/>
                          <wps:cNvSpPr/>
                          <wps:spPr>
                            <a:xfrm>
                              <a:off x="2139650" y="1179772"/>
                              <a:ext cx="1492325" cy="840275"/>
                            </a:xfrm>
                            <a:custGeom>
                              <a:avLst/>
                              <a:gdLst/>
                              <a:ahLst/>
                              <a:cxnLst/>
                              <a:rect l="l" t="t" r="r" b="b"/>
                              <a:pathLst>
                                <a:path w="59693" h="33611" extrusionOk="0">
                                  <a:moveTo>
                                    <a:pt x="0" y="1"/>
                                  </a:moveTo>
                                  <a:lnTo>
                                    <a:pt x="0" y="33610"/>
                                  </a:lnTo>
                                  <a:lnTo>
                                    <a:pt x="59692" y="33610"/>
                                  </a:lnTo>
                                  <a:lnTo>
                                    <a:pt x="59692" y="1"/>
                                  </a:lnTo>
                                  <a:close/>
                                </a:path>
                              </a:pathLst>
                            </a:custGeom>
                            <a:solidFill>
                              <a:schemeClr val="lt2"/>
                            </a:solidFill>
                            <a:ln>
                              <a:noFill/>
                            </a:ln>
                          </wps:spPr>
                          <wps:bodyPr spcFirstLastPara="1" wrap="square" lIns="91425" tIns="91425" rIns="91425" bIns="91425" anchor="ctr" anchorCtr="0">
                            <a:noAutofit/>
                          </wps:bodyPr>
                        </wps:wsp>
                        <wps:wsp>
                          <wps:cNvPr id="365265024" name="Google Shape;345;p30"/>
                          <wps:cNvSpPr/>
                          <wps:spPr>
                            <a:xfrm>
                              <a:off x="2130300" y="1170447"/>
                              <a:ext cx="1511000" cy="858925"/>
                            </a:xfrm>
                            <a:custGeom>
                              <a:avLst/>
                              <a:gdLst/>
                              <a:ahLst/>
                              <a:cxnLst/>
                              <a:rect l="l" t="t" r="r" b="b"/>
                              <a:pathLst>
                                <a:path w="60440" h="34357" extrusionOk="0">
                                  <a:moveTo>
                                    <a:pt x="11951" y="740"/>
                                  </a:moveTo>
                                  <a:lnTo>
                                    <a:pt x="11951" y="11203"/>
                                  </a:lnTo>
                                  <a:lnTo>
                                    <a:pt x="748" y="11203"/>
                                  </a:lnTo>
                                  <a:lnTo>
                                    <a:pt x="748" y="740"/>
                                  </a:lnTo>
                                  <a:close/>
                                  <a:moveTo>
                                    <a:pt x="23879" y="740"/>
                                  </a:moveTo>
                                  <a:lnTo>
                                    <a:pt x="23879" y="11203"/>
                                  </a:lnTo>
                                  <a:lnTo>
                                    <a:pt x="12690" y="11203"/>
                                  </a:lnTo>
                                  <a:lnTo>
                                    <a:pt x="12690" y="740"/>
                                  </a:lnTo>
                                  <a:close/>
                                  <a:moveTo>
                                    <a:pt x="35815" y="740"/>
                                  </a:moveTo>
                                  <a:lnTo>
                                    <a:pt x="35815" y="11203"/>
                                  </a:lnTo>
                                  <a:lnTo>
                                    <a:pt x="24626" y="11203"/>
                                  </a:lnTo>
                                  <a:lnTo>
                                    <a:pt x="24626" y="740"/>
                                  </a:lnTo>
                                  <a:close/>
                                  <a:moveTo>
                                    <a:pt x="47750" y="740"/>
                                  </a:moveTo>
                                  <a:lnTo>
                                    <a:pt x="47750" y="11203"/>
                                  </a:lnTo>
                                  <a:lnTo>
                                    <a:pt x="36561" y="11203"/>
                                  </a:lnTo>
                                  <a:lnTo>
                                    <a:pt x="36561" y="740"/>
                                  </a:lnTo>
                                  <a:close/>
                                  <a:moveTo>
                                    <a:pt x="59693" y="740"/>
                                  </a:moveTo>
                                  <a:lnTo>
                                    <a:pt x="59693" y="11203"/>
                                  </a:lnTo>
                                  <a:lnTo>
                                    <a:pt x="48490" y="11203"/>
                                  </a:lnTo>
                                  <a:lnTo>
                                    <a:pt x="48490" y="740"/>
                                  </a:lnTo>
                                  <a:close/>
                                  <a:moveTo>
                                    <a:pt x="11951" y="11943"/>
                                  </a:moveTo>
                                  <a:lnTo>
                                    <a:pt x="11951" y="22407"/>
                                  </a:lnTo>
                                  <a:lnTo>
                                    <a:pt x="748" y="22407"/>
                                  </a:lnTo>
                                  <a:lnTo>
                                    <a:pt x="748" y="11943"/>
                                  </a:lnTo>
                                  <a:close/>
                                  <a:moveTo>
                                    <a:pt x="23879" y="11943"/>
                                  </a:moveTo>
                                  <a:lnTo>
                                    <a:pt x="23879" y="22407"/>
                                  </a:lnTo>
                                  <a:lnTo>
                                    <a:pt x="12690" y="22407"/>
                                  </a:lnTo>
                                  <a:lnTo>
                                    <a:pt x="12690" y="11943"/>
                                  </a:lnTo>
                                  <a:close/>
                                  <a:moveTo>
                                    <a:pt x="35815" y="11943"/>
                                  </a:moveTo>
                                  <a:lnTo>
                                    <a:pt x="35815" y="22407"/>
                                  </a:lnTo>
                                  <a:lnTo>
                                    <a:pt x="24626" y="22407"/>
                                  </a:lnTo>
                                  <a:lnTo>
                                    <a:pt x="24626" y="11943"/>
                                  </a:lnTo>
                                  <a:close/>
                                  <a:moveTo>
                                    <a:pt x="47750" y="11943"/>
                                  </a:moveTo>
                                  <a:lnTo>
                                    <a:pt x="47750" y="22407"/>
                                  </a:lnTo>
                                  <a:lnTo>
                                    <a:pt x="36561" y="22407"/>
                                  </a:lnTo>
                                  <a:lnTo>
                                    <a:pt x="36561" y="11943"/>
                                  </a:lnTo>
                                  <a:close/>
                                  <a:moveTo>
                                    <a:pt x="59693" y="11943"/>
                                  </a:moveTo>
                                  <a:lnTo>
                                    <a:pt x="59693" y="22407"/>
                                  </a:lnTo>
                                  <a:lnTo>
                                    <a:pt x="48490" y="22407"/>
                                  </a:lnTo>
                                  <a:lnTo>
                                    <a:pt x="48490" y="11943"/>
                                  </a:lnTo>
                                  <a:close/>
                                  <a:moveTo>
                                    <a:pt x="11951" y="23154"/>
                                  </a:moveTo>
                                  <a:lnTo>
                                    <a:pt x="11951" y="33610"/>
                                  </a:lnTo>
                                  <a:lnTo>
                                    <a:pt x="748" y="33610"/>
                                  </a:lnTo>
                                  <a:lnTo>
                                    <a:pt x="748" y="23154"/>
                                  </a:lnTo>
                                  <a:close/>
                                  <a:moveTo>
                                    <a:pt x="23879" y="23154"/>
                                  </a:moveTo>
                                  <a:lnTo>
                                    <a:pt x="23879" y="33610"/>
                                  </a:lnTo>
                                  <a:lnTo>
                                    <a:pt x="12690" y="33610"/>
                                  </a:lnTo>
                                  <a:lnTo>
                                    <a:pt x="12690" y="23154"/>
                                  </a:lnTo>
                                  <a:close/>
                                  <a:moveTo>
                                    <a:pt x="35815" y="23154"/>
                                  </a:moveTo>
                                  <a:lnTo>
                                    <a:pt x="35815" y="33610"/>
                                  </a:lnTo>
                                  <a:lnTo>
                                    <a:pt x="24626" y="33610"/>
                                  </a:lnTo>
                                  <a:lnTo>
                                    <a:pt x="24626" y="23154"/>
                                  </a:lnTo>
                                  <a:close/>
                                  <a:moveTo>
                                    <a:pt x="47750" y="23154"/>
                                  </a:moveTo>
                                  <a:lnTo>
                                    <a:pt x="47750" y="33610"/>
                                  </a:lnTo>
                                  <a:lnTo>
                                    <a:pt x="36561" y="33610"/>
                                  </a:lnTo>
                                  <a:lnTo>
                                    <a:pt x="36561" y="23154"/>
                                  </a:lnTo>
                                  <a:close/>
                                  <a:moveTo>
                                    <a:pt x="59693" y="23154"/>
                                  </a:moveTo>
                                  <a:lnTo>
                                    <a:pt x="59693" y="33610"/>
                                  </a:lnTo>
                                  <a:lnTo>
                                    <a:pt x="48490" y="33610"/>
                                  </a:lnTo>
                                  <a:lnTo>
                                    <a:pt x="48490" y="23154"/>
                                  </a:lnTo>
                                  <a:close/>
                                  <a:moveTo>
                                    <a:pt x="1" y="0"/>
                                  </a:moveTo>
                                  <a:lnTo>
                                    <a:pt x="1" y="34357"/>
                                  </a:lnTo>
                                  <a:lnTo>
                                    <a:pt x="60440" y="34357"/>
                                  </a:lnTo>
                                  <a:lnTo>
                                    <a:pt x="60440" y="0"/>
                                  </a:lnTo>
                                  <a:close/>
                                </a:path>
                              </a:pathLst>
                            </a:custGeom>
                            <a:solidFill>
                              <a:schemeClr val="dk2"/>
                            </a:solidFill>
                            <a:ln>
                              <a:noFill/>
                            </a:ln>
                          </wps:spPr>
                          <wps:bodyPr spcFirstLastPara="1" wrap="square" lIns="91425" tIns="91425" rIns="91425" bIns="91425" anchor="ctr" anchorCtr="0">
                            <a:noAutofit/>
                          </wps:bodyPr>
                        </wps:wsp>
                        <wps:wsp>
                          <wps:cNvPr id="629364644" name="Google Shape;346;p30"/>
                          <wps:cNvSpPr/>
                          <wps:spPr>
                            <a:xfrm>
                              <a:off x="2094050" y="2029347"/>
                              <a:ext cx="1583500" cy="61900"/>
                            </a:xfrm>
                            <a:custGeom>
                              <a:avLst/>
                              <a:gdLst/>
                              <a:ahLst/>
                              <a:cxnLst/>
                              <a:rect l="l" t="t" r="r" b="b"/>
                              <a:pathLst>
                                <a:path w="63340" h="2476" extrusionOk="0">
                                  <a:moveTo>
                                    <a:pt x="1304" y="1"/>
                                  </a:moveTo>
                                  <a:cubicBezTo>
                                    <a:pt x="587" y="1"/>
                                    <a:pt x="1" y="550"/>
                                    <a:pt x="1" y="1238"/>
                                  </a:cubicBezTo>
                                  <a:cubicBezTo>
                                    <a:pt x="1" y="1919"/>
                                    <a:pt x="587" y="2476"/>
                                    <a:pt x="1304" y="2476"/>
                                  </a:cubicBezTo>
                                  <a:lnTo>
                                    <a:pt x="62036" y="2476"/>
                                  </a:lnTo>
                                  <a:cubicBezTo>
                                    <a:pt x="62754" y="2476"/>
                                    <a:pt x="63340" y="1919"/>
                                    <a:pt x="63340" y="1238"/>
                                  </a:cubicBezTo>
                                  <a:cubicBezTo>
                                    <a:pt x="63340" y="550"/>
                                    <a:pt x="62754" y="1"/>
                                    <a:pt x="62036" y="1"/>
                                  </a:cubicBezTo>
                                  <a:close/>
                                </a:path>
                              </a:pathLst>
                            </a:custGeom>
                            <a:solidFill>
                              <a:schemeClr val="dk2"/>
                            </a:solidFill>
                            <a:ln>
                              <a:noFill/>
                            </a:ln>
                          </wps:spPr>
                          <wps:bodyPr spcFirstLastPara="1" wrap="square" lIns="91425" tIns="91425" rIns="91425" bIns="91425" anchor="ctr" anchorCtr="0">
                            <a:noAutofit/>
                          </wps:bodyPr>
                        </wps:wsp>
                        <wps:wsp>
                          <wps:cNvPr id="632934436" name="Google Shape;347;p30"/>
                          <wps:cNvSpPr/>
                          <wps:spPr>
                            <a:xfrm>
                              <a:off x="2602600" y="2091222"/>
                              <a:ext cx="566225" cy="99625"/>
                            </a:xfrm>
                            <a:custGeom>
                              <a:avLst/>
                              <a:gdLst/>
                              <a:ahLst/>
                              <a:cxnLst/>
                              <a:rect l="l" t="t" r="r" b="b"/>
                              <a:pathLst>
                                <a:path w="22649" h="3985" extrusionOk="0">
                                  <a:moveTo>
                                    <a:pt x="0" y="1"/>
                                  </a:moveTo>
                                  <a:lnTo>
                                    <a:pt x="0" y="3984"/>
                                  </a:lnTo>
                                  <a:lnTo>
                                    <a:pt x="22649" y="3984"/>
                                  </a:lnTo>
                                  <a:lnTo>
                                    <a:pt x="22649" y="1"/>
                                  </a:lnTo>
                                  <a:close/>
                                </a:path>
                              </a:pathLst>
                            </a:custGeom>
                            <a:solidFill>
                              <a:schemeClr val="accent2"/>
                            </a:solidFill>
                            <a:ln>
                              <a:noFill/>
                            </a:ln>
                          </wps:spPr>
                          <wps:bodyPr spcFirstLastPara="1" wrap="square" lIns="91425" tIns="91425" rIns="91425" bIns="91425" anchor="ctr" anchorCtr="0">
                            <a:noAutofit/>
                          </wps:bodyPr>
                        </wps:wsp>
                      </wpg:grpSp>
                    </wpg:wgp>
                  </a:graphicData>
                </a:graphic>
              </wp:anchor>
            </w:drawing>
          </mc:Choice>
          <mc:Fallback>
            <w:pict>
              <v:group w14:anchorId="632314B4" id="Google Shape;221;p30" o:spid="_x0000_s1026" style="position:absolute;margin-left:99.8pt;margin-top:-55.1pt;width:245.95pt;height:211.95pt;z-index:251663360" coordsize="31233,26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">
                <v:group id="Google Shape;222;p30" o:spid="_x0000_s1027" style="position:absolute;width:31233;height:26916" coordsize="31233,26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">
                  <v:group id="Google Shape;223;p30" o:spid="_x0000_s1028" style="position:absolute;width:30460;height:26916" coordsize="30460,26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">
                    <v:shape id="Google Shape;224;p30" o:spid="_x0000_s1029" style="position:absolute;left:15026;width:622;height:5566;visibility:visible;mso-wrap-style:square;v-text-anchor:middle" coordsize="1902,17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" path="m951,1c425,1,,428,,952l,16057v,526,425,951,951,951c1477,17008,1902,16583,1902,16057r,-15105c1902,428,1477,1,951,1xe" fillcolor="#4e5b6f [3202]" stroked="f">
                      <v:path arrowok="t" o:extrusionok="f"/>
                    </v:shape>
                    <v:shape id="Google Shape;225;p30" o:spid="_x0000_s1030" style="position:absolute;left:13857;top:1303;width:2960;height:1480;visibility:visible;mso-wrap-style:square;v-text-anchor:middle" coordsize="9042,4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" path="m4521,c2742,,1203,1029,467,2525,168,3128,1,3804,1,4521r9040,c9041,3722,8833,2973,8470,2321,7695,936,6219,,4521,xe" fillcolor="black [3200]" stroked="f">
                      <v:path arrowok="t" o:extrusionok="f"/>
                    </v:shape>
                    <v:shape id="Google Shape;226;p30" o:spid="_x0000_s1031" style="position:absolute;left:13857;top:2063;width:2960;height:720;visibility:visible;mso-wrap-style:square;v-text-anchor:middle" coordsize="9042,2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" path="m8470,1c7062,720,5668,970,4407,970,2795,970,1399,561,467,205,168,808,1,1484,1,2201r9040,c9041,1402,8833,653,8470,1xe" stroked="f">
                      <v:fill opacity="25700f"/>
                      <v:path arrowok="t" o:extrusionok="f"/>
                    </v:shape>
                    <v:shape id="Google Shape;227;p30" o:spid="_x0000_s1032" style="position:absolute;left:5525;top:25212;width:19599;height:1704;visibility:visible;mso-wrap-style:square;v-text-anchor:middle" coordsize="59887,5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" path="m29943,1c22002,1,14385,276,8770,763,3153,1252,,1913,,2604v,691,3153,1352,8770,1842c14385,4933,22002,5208,29943,5208v7942,,15557,-275,21174,-762c56731,3956,59886,3295,59886,2604v,-691,-3155,-1352,-8769,-1841c45500,276,37885,1,29943,1xe" fillcolor="black [3200]" stroked="f">
                      <v:path arrowok="t" o:extrusionok="f"/>
                    </v:shape>
                    <v:shape id="Google Shape;228;p30" o:spid="_x0000_s1033" style="position:absolute;left:13996;top:3035;width:2657;height:22160;visibility:visible;mso-wrap-style:square;v-text-anchor:middle" coordsize="8119,67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" path="m1990,r,1326c1990,2425,1100,3316,1,3316r,4252l1,7570v1277,1337,1989,3114,1989,4964l1990,67709r4138,l6128,12534v,-1850,713,-3627,1990,-4966l8118,3316c7019,3316,6128,2425,6128,1326l6128,,1990,xe" fillcolor="black [3200]" stroked="f">
                      <v:path arrowok="t" o:extrusionok="f"/>
                    </v:shape>
                    <v:shape id="Google Shape;229;p30" o:spid="_x0000_s1034" style="position:absolute;left:14490;top:7719;width:1694;height:1021;visibility:visible;mso-wrap-style:square;v-text-anchor:middle" coordsize="5174,3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" path="m67,1c31,1,1,31,1,65r,2990c1,3091,31,3119,67,3119r5040,c5143,3119,5173,3091,5173,3055r,-2990c5173,31,5143,1,5107,1l67,1xe" fillcolor="#4e5b6f [3202]" stroked="f">
                      <v:path arrowok="t" o:extrusionok="f"/>
                    </v:shape>
                    <v:shape id="Google Shape;230;p30" o:spid="_x0000_s1035" style="position:absolute;left:14490;top:9018;width:1694;height:379;visibility:visible;mso-wrap-style:square;v-text-anchor:middle" coordsize="5174,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" path="m67,c31,,1,30,1,65r,1028c1,1127,31,1157,67,1157r5040,c5143,1157,5173,1127,5173,1093r,-1028c5173,30,5143,,5107,l67,xe" fillcolor="#4e5b6f [3202]" stroked="f">
                      <v:path arrowok="t" o:extrusionok="f"/>
                    </v:shape>
                    <v:shape id="Google Shape;231;p30" o:spid="_x0000_s1036" style="position:absolute;left:14490;top:9683;width:1694;height:379;visibility:visible;mso-wrap-style:square;v-text-anchor:middle" coordsize="5174,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" path="m67,1c31,1,1,29,1,65r,1026c1,1127,31,1157,67,1157r5040,c5143,1157,5173,1127,5173,1091r,-1026c5173,29,5143,1,5107,1l67,1xe" fillcolor="#4e5b6f [3202]" stroked="f">
                      <v:path arrowok="t" o:extrusionok="f"/>
                    </v:shape>
                    <v:shape id="Google Shape;232;p30" o:spid="_x0000_s1037" style="position:absolute;left:14490;top:18175;width:1694;height:378;visibility:visible;mso-wrap-style:square;v-text-anchor:middle" coordsize="5174,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" path="m67,c31,,1,28,1,65r,1026c1,1127,31,1155,67,1155r5040,c5143,1155,5173,1127,5173,1091r,-1026c5173,28,5143,,5107,l67,xe" fillcolor="#4e5b6f [3202]" stroked="f">
                      <v:path arrowok="t" o:extrusionok="f"/>
                    </v:shape>
                    <v:shape id="Google Shape;233;p30" o:spid="_x0000_s1038" style="position:absolute;left:14464;top:4241;width:1748;height:1626;visibility:visible;mso-wrap-style:square;v-text-anchor:middle" coordsize="5343,4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" path="m2676,1v-133,,-268,10,-403,32c919,252,,1527,219,2882,418,4101,1471,4968,2667,4968v133,,267,-10,402,-32c4424,4717,5342,3440,5123,2087,4924,868,3872,1,2676,1xe" fillcolor="#4e5b6f [3202]" stroked="f">
                      <v:path arrowok="t" o:extrusionok="f"/>
                    </v:shape>
                    <v:shape id="Google Shape;234;p30" o:spid="_x0000_s1039" style="position:absolute;left:14753;top:4538;width:1171;height:1031;visibility:visible;mso-wrap-style:square;v-text-anchor:middle" coordsize="3577,3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" path="m1789,c1171,,584,366,333,972,,1775,383,2698,1185,3031v198,81,402,120,603,120c2406,3151,2992,2785,3244,2179,3576,1374,3194,453,2391,120,2194,39,1990,,1789,xe" fillcolor="#d6ecff [3203]" stroked="f">
                      <v:path arrowok="t" o:extrusionok="f"/>
                    </v:shape>
                    <v:shape id="Google Shape;235;p30" o:spid="_x0000_s1040" style="position:absolute;left:13747;top:21247;width:3182;height:2959;visibility:visible;mso-wrap-style:square;v-text-anchor:middle" coordsize="9724,9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" path="m4867,c4627,,4384,19,4139,59,1675,460,1,2780,400,5244,762,7465,2679,9042,4857,9042v240,,484,-19,729,-59c8050,8584,9724,6262,9325,3798,8963,1579,7045,,4867,xe" fillcolor="black [3200]" stroked="f">
                      <v:path arrowok="t" o:extrusionok="f"/>
                    </v:shape>
                    <v:shape id="Google Shape;236;p30" o:spid="_x0000_s1041" style="position:absolute;left:8443;top:23593;width:13763;height:1887;visibility:visible;mso-wrap-style:square;v-text-anchor:middle" coordsize="42055,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" path="m21027,1c9414,1,,2933,,4892v,654,1046,872,2871,872c6520,5764,13285,4892,21027,4892v7743,,14508,872,18157,872c41009,5764,42055,5546,42055,4892,42055,2933,32641,1,21027,1xe" fillcolor="#4e5b6f [3202]" stroked="f">
                      <v:path arrowok="t" o:extrusionok="f"/>
                    </v:shape>
                    <v:shape id="Google Shape;237;p30" o:spid="_x0000_s1042" style="position:absolute;left:10040;top:22312;width:10567;height:3153;visibility:visible;mso-wrap-style:square;v-text-anchor:middle" coordsize="32288,9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" path="m16145,1c7230,1,1,5414,1,8335v,974,803,1299,2204,1299c5008,9634,10202,8335,16145,8335v5944,,11137,1299,13939,1299c31485,9634,32288,9309,32288,8335,32288,5414,25061,1,16145,1xe" fillcolor="#4e5b6f [3202]" stroked="f">
                      <v:path arrowok="t" o:extrusionok="f"/>
                    </v:shape>
                    <v:shape id="Google Shape;238;p30" o:spid="_x0000_s1043" style="position:absolute;left:7349;top:25045;width:15950;height:1176;visibility:visible;mso-wrap-style:square;v-text-anchor:middle" coordsize="48737,3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" path="m1797,c805,,,805,,1796v,994,805,1797,1797,1797l46940,3593v992,,1796,-803,1796,-1797c48736,805,47932,,46940,l1797,xe" fillcolor="black [3200]" stroked="f">
                      <v:path arrowok="t" o:extrusionok="f"/>
                    </v:shape>
                    <v:shape id="Google Shape;239;p30" o:spid="_x0000_s1044" style="position:absolute;left:3551;top:2783;width:23572;height:504;visibility:visible;mso-wrap-style:square;v-text-anchor:middle" coordsize="72026,1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" path="m771,1c346,1,,346,,771v,427,346,771,771,771l71255,1542v427,,771,-344,771,-771c72026,346,71682,1,71255,1l771,1xe" fillcolor="#4e5b6f [3202]" stroked="f">
                      <v:path arrowok="t" o:extrusionok="f"/>
                    </v:shape>
                    <v:shape id="Google Shape;240;p30" o:spid="_x0000_s1045" style="position:absolute;left:13246;top:24059;width:4182;height:478;visibility:visible;mso-wrap-style:square;v-text-anchor:middle" coordsize="12778,1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" path="m728,1c327,1,1,327,1,731v,401,326,729,727,729l12048,1460v403,,730,-328,730,-729c12778,327,12451,1,12048,1l728,1xe" fillcolor="#d6ecff [3203]" stroked="f">
                      <v:path arrowok="t" o:extrusionok="f"/>
                    </v:shape>
                    <v:shape id="Google Shape;241;p30" o:spid="_x0000_s1046" style="position:absolute;left:15203;top:447;width:268;height:269;visibility:visible;mso-wrap-style:square;v-text-anchor:middle" coordsize="820,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" path="m410,c183,,,183,,410,,635,183,820,410,820v225,,410,-185,410,-410c820,183,635,,410,xe" fillcolor="#d6ecff [3203]" stroked="f">
                      <v:path arrowok="t" o:extrusionok="f"/>
                    </v:shape>
                    <v:shape id="Google Shape;242;p30" o:spid="_x0000_s1047" style="position:absolute;left:15203;top:6631;width:268;height:269;visibility:visible;mso-wrap-style:square;v-text-anchor:middle" coordsize="82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" path="m410,c183,,,183,,410,,635,183,820,410,820v225,,410,-185,410,-410c820,183,635,,410,xe" fillcolor="#d6ecff [3203]" stroked="f">
                      <v:path arrowok="t" o:extrusionok="f"/>
                    </v:shape>
                    <v:shape id="Google Shape;243;p30" o:spid="_x0000_s1048" style="position:absolute;left:15203;top:20060;width:268;height:268;visibility:visible;mso-wrap-style:square;v-text-anchor:middle" coordsize="820,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" path="m410,1c183,1,,183,,411,,636,183,821,410,821v225,,410,-185,410,-410c820,183,635,1,410,1xe" fillcolor="#d6ecff [3203]" stroked="f">
                      <v:path arrowok="t" o:extrusionok="f"/>
                    </v:shape>
                    <v:shape id="Google Shape;244;p30" o:spid="_x0000_s1049" style="position:absolute;left:15203;top:19080;width:268;height:268;visibility:visible;mso-wrap-style:square;v-text-anchor:middle" coordsize="820,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" path="m410,1c183,1,,185,,411,,638,183,821,410,821v225,,410,-183,410,-410c820,185,635,1,410,1xe" fillcolor="#d6ecff [3203]" stroked="f">
                      <v:path arrowok="t" o:extrusionok="f"/>
                    </v:shape>
                    <v:shape id="Google Shape;245;p30" o:spid="_x0000_s1050" style="position:absolute;left:7383;top:3542;width:2487;height:2809;visibility:visible;mso-wrap-style:square;v-text-anchor:middle" coordsize="7601,8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" path="m3380,1c2260,1,1234,662,1226,1251,,1279,116,2893,895,3067,2,4800,1662,6039,2833,6039v152,,295,-21,423,-64l3256,5975v-315,428,-1,964,573,964c3990,6939,4171,6897,4364,6799r,c4089,8166,4898,8338,4898,8338r2305,245c7521,7821,7600,6189,5853,6116,6862,5724,6744,4292,6141,3987,7231,3792,7126,2168,6074,2168v-35,,-72,2,-109,6c5485,543,4394,1,3380,1xe" fillcolor="#d6ecff [3203]" stroked="f">
                      <v:path arrowok="t" o:extrusionok="f"/>
                    </v:shape>
                    <v:shape id="Google Shape;246;p30" o:spid="_x0000_s1051" style="position:absolute;top:4112;width:5059;height:4834;visibility:visible;mso-wrap-style:square;v-text-anchor:middle" coordsize="15458,1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" path="m8773,1c8114,1,7589,563,7589,563v,,-299,-437,-723,-437c6654,126,6411,235,6157,563,5772,461,5406,413,5061,413,1308,413,,6026,2876,8038v-1525,1421,-332,3437,1870,3437c4946,11475,5154,11458,5370,11423r,c4354,13773,6994,14700,6994,14700r6684,69c15457,13237,14337,11187,13648,11108v181,-860,-488,-1487,-1248,-1487c12269,9621,12136,9639,12004,9678v133,-717,-530,-822,-530,-822c11474,8856,13594,7002,12933,4564,12342,2391,10171,2283,9746,2283v-47,,-73,1,-73,1c9673,2284,10574,1170,9572,316,9301,84,9027,1,8773,1xe" fillcolor="#d6ecff [3203]" stroked="f">
                      <v:path arrowok="t" o:extrusionok="f"/>
                    </v:shape>
                    <v:shape id="Google Shape;247;p30" o:spid="_x0000_s1052" style="position:absolute;left:3057;top:5268;width:726;height:726;visibility:visible;mso-wrap-style:square;v-text-anchor:middle" coordsize="2218,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" path="m1110,c498,,,496,,1108v,613,498,1109,1110,1109c1722,2217,2218,1721,2218,1108,2218,496,1722,,1110,xe" stroked="f">
                      <v:fill opacity="25700f"/>
                      <v:path arrowok="t" o:extrusionok="f"/>
                    </v:shape>
                    <v:shape id="Google Shape;248;p30" o:spid="_x0000_s1053" style="position:absolute;left:3117;top:6341;width:346;height:346;visibility:visible;mso-wrap-style:square;v-text-anchor:middle" coordsize="1056,1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" path="m528,1c238,1,,237,,529v,292,238,528,528,528c820,1057,1056,821,1056,529,1056,237,820,1,528,1xe" stroked="f">
                      <v:fill opacity="25700f"/>
                      <v:path arrowok="t" o:extrusionok="f"/>
                    </v:shape>
                    <v:shape id="Google Shape;249;p30" o:spid="_x0000_s1054" style="position:absolute;left:2314;top:5751;width:590;height:590;visibility:visible;mso-wrap-style:square;v-text-anchor:middle" coordsize="1802,1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" path="m900,1c404,1,1,404,1,902v,498,403,902,899,902c1398,1804,1802,1400,1802,902,1802,404,1398,1,900,1xe" stroked="f">
                      <v:fill opacity="25700f"/>
                      <v:path arrowok="t" o:extrusionok="f"/>
                    </v:shape>
                    <v:shape id="Google Shape;250;p30" o:spid="_x0000_s1055" style="position:absolute;left:8570;top:6214;width:1457;height:5704;visibility:visible;mso-wrap-style:square;v-text-anchor:middle" coordsize="4453,17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" path="m625,l587,1060,537,2441,499,3569,447,4950,1,17428r4451,l4006,4950,3954,3569,3915,2441,3864,1060,3827,,625,xe" fillcolor="#d6ecff [3203]" stroked="f">
                      <v:path arrowok="t" o:extrusionok="f"/>
                    </v:shape>
                    <v:shape id="Google Shape;251;p30" o:spid="_x0000_s1056" style="position:absolute;left:8745;top:6561;width:1106;height:452;visibility:visible;mso-wrap-style:square;v-text-anchor:middle" coordsize="3379,1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" path="m50,l,1381r3378,l3327,,50,xe" fillcolor="black [3200]" stroked="f">
                      <v:path arrowok="t" o:extrusionok="f"/>
                    </v:shape>
                    <v:shape id="Google Shape;252;p30" o:spid="_x0000_s1057" style="position:absolute;left:8716;top:7382;width:1165;height:452;visibility:visible;mso-wrap-style:square;v-text-anchor:middle" coordsize="3559,1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" path="m52,l,1381r3559,l3507,,52,xe" fillcolor="black [3200]" stroked="f">
                      <v:path arrowok="t" o:extrusionok="f"/>
                    </v:shape>
                    <v:shape id="Google Shape;253;p30" o:spid="_x0000_s1058" style="position:absolute;left:253;top:8923;width:5949;height:7564;visibility:visible;mso-wrap-style:square;v-text-anchor:middle" coordsize="18176,23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" path="m3963,v,,575,1267,995,3162c5008,3389,5057,3626,5102,3870v56,299,103,612,144,934c5278,5036,5304,5272,5326,5512v25,307,45,618,55,938c5388,6684,5390,6918,5386,7154v-18,1028,-144,2095,-432,3159c3566,15415,1,19087,1585,23045r7280,l8865,23112r7724,c18175,19154,14608,15482,13224,10382,12928,9294,12803,8201,12790,7154v-2,-236,,-472,7,-704c12805,6130,12827,5819,12855,5512v21,-240,49,-478,81,-708c12979,4482,13029,4169,13084,3870v45,-244,95,-481,146,-708c13651,1303,14213,69,14213,69r-4902,l9311,,3963,xe" fillcolor="#4e5b6f [3202]" stroked="f">
                      <v:path arrowok="t" o:extrusionok="f"/>
                    </v:shape>
                    <v:shape id="Google Shape;254;p30" o:spid="_x0000_s1059" style="position:absolute;left:1363;top:8742;width:3729;height:364;visibility:visible;mso-wrap-style:square;v-text-anchor:middle" coordsize="11392,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" path="m72,1c33,1,1,31,1,69r,971c1,1078,33,1110,72,1110r11250,c11361,1110,11391,1078,11391,1040r,-971c11391,31,11361,1,11322,1l72,1xe" fillcolor="black [3200]" stroked="f">
                      <v:path arrowok="t" o:extrusionok="f"/>
                    </v:shape>
                    <v:shape id="Google Shape;255;p30" o:spid="_x0000_s1060" style="position:absolute;left:1876;top:9958;width:2708;height:232;visibility:visible;mso-wrap-style:square;v-text-anchor:middle" coordsize="8273,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" path="m,1c50,228,99,465,144,709r7982,c8171,465,8221,228,8272,1l,1xe" fillcolor="black [3200]" stroked="f">
                      <v:path arrowok="t" o:extrusionok="f"/>
                    </v:shape>
                    <v:shape id="Google Shape;256;p30" o:spid="_x0000_s1061" style="position:absolute;left:1970;top:10495;width:2517;height:233;visibility:visible;mso-wrap-style:square;v-text-anchor:middle" coordsize="7691,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" path="m,1c32,233,58,469,80,709r7529,c7630,469,7658,231,7690,1l,1xe" fillcolor="black [3200]" stroked="f">
                      <v:path arrowok="t" o:extrusionok="f"/>
                    </v:shape>
                    <v:shape id="Google Shape;257;p30" o:spid="_x0000_s1062" style="position:absolute;left:2015;top:11034;width:2427;height:231;visibility:visible;mso-wrap-style:square;v-text-anchor:middle" coordsize="741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" path="m,c7,234,9,468,5,704r7404,c7407,468,7409,232,7416,l,xe" fillcolor="black [3200]" stroked="f">
                      <v:path arrowok="t" o:extrusionok="f"/>
                    </v:shape>
                    <v:shape id="Google Shape;258;p30" o:spid="_x0000_s1063" style="position:absolute;left:7076;top:9617;width:3395;height:6870;visibility:visible;mso-wrap-style:square;v-text-anchor:middle" coordsize="10374,20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" path="m10374,1l1,2173r,18819l10374,20992,10374,1xe" fillcolor="#ea157a [3205]" stroked="f">
                      <v:path arrowok="t" o:extrusionok="f"/>
                    </v:shape>
                    <v:shape id="Google Shape;259;p30" o:spid="_x0000_s1064" style="position:absolute;left:8774;top:15559;width:274;height:442;visibility:visible;mso-wrap-style:square;v-text-anchor:middle" coordsize="838,1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" path="m,l,1351r837,l837,,,xe" fillcolor="black [3200]" stroked="f">
                      <v:path arrowok="t" o:extrusionok="f"/>
                    </v:shape>
                    <v:shape id="Google Shape;260;p30" o:spid="_x0000_s1065" style="position:absolute;left:9275;top:15559;width:274;height:442;visibility:visible;mso-wrap-style:square;v-text-anchor:middle" coordsize="838,1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" path="m,l,1351r838,l838,,,xe" fillcolor="black [3200]" stroked="f">
                      <v:path arrowok="t" o:extrusionok="f"/>
                    </v:shape>
                    <v:shape id="Google Shape;261;p30" o:spid="_x0000_s1066" style="position:absolute;left:9776;top:15559;width:274;height:442;visibility:visible;mso-wrap-style:square;v-text-anchor:middle" coordsize="838,1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" path="m1,r,1351l838,1351,838,,1,xe" fillcolor="black [3200]" stroked="f">
                      <v:path arrowok="t" o:extrusionok="f"/>
                    </v:shape>
                    <v:shape id="Google Shape;262;p30" o:spid="_x0000_s1067" style="position:absolute;left:7076;top:11034;width:3395;height:581;visibility:visible;mso-wrap-style:square;v-text-anchor:middle" coordsize="10374,1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" path="m1,r,1773l10374,1773,10374,,1,xe" fillcolor="black [3200]" stroked="f">
                      <v:path arrowok="t" o:extrusionok="f"/>
                    </v:shape>
                    <v:shape id="Google Shape;263;p30" o:spid="_x0000_s1068" style="position:absolute;left:2288;top:12617;width:6200;height:4059;visibility:visible;mso-wrap-style:square;v-text-anchor:middle" coordsize="18942,1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" path="m,1l,12404r18941,l18941,1,,1xe" fillcolor="black [3200]" stroked="f">
                      <v:path arrowok="t" o:extrusionok="f"/>
                    </v:shape>
                    <v:shape id="Google Shape;264;p30" o:spid="_x0000_s1069" style="position:absolute;left:6863;top:13058;width:1150;height:164;visibility:visible;mso-wrap-style:square;v-text-anchor:middle" coordsize="3512,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" path="m249,1c112,1,,112,,252,,389,112,501,249,501r3014,c3400,501,3512,389,3512,252,3512,112,3400,1,3263,1l249,1xe" fillcolor="#00a0b8 [3204]" stroked="f">
                      <v:path arrowok="t" o:extrusionok="f"/>
                    </v:shape>
                    <v:shape id="Google Shape;265;p30" o:spid="_x0000_s1070" style="position:absolute;left:6863;top:13409;width:1150;height:163;visibility:visible;mso-wrap-style:square;v-text-anchor:middle" coordsize="351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" path="m249,1c112,1,,112,,250,,387,112,499,249,499r3014,c3400,499,3512,387,3512,250,3512,112,3400,1,3263,1l249,1xe" fillcolor="#00a0b8 [3204]" stroked="f">
                      <v:path arrowok="t" o:extrusionok="f"/>
                    </v:shape>
                    <v:shape id="Google Shape;266;p30" o:spid="_x0000_s1071" style="position:absolute;left:6863;top:13759;width:1150;height:164;visibility:visible;mso-wrap-style:square;v-text-anchor:middle" coordsize="3512,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" path="m249,1c112,1,,112,,250,,389,112,501,249,501r3014,c3400,501,3512,389,3512,250,3512,112,3400,1,3263,1l249,1xe" fillcolor="#00a0b8 [3204]" stroked="f">
                      <v:path arrowok="t" o:extrusionok="f"/>
                    </v:shape>
                    <v:shape id="Google Shape;267;p30" o:spid="_x0000_s1072" style="position:absolute;left:6863;top:14109;width:1150;height:164;visibility:visible;mso-wrap-style:square;v-text-anchor:middle" coordsize="3512,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" path="m249,c112,,,112,,252,,389,112,500,249,500r3014,c3400,500,3512,389,3512,252,3512,112,3400,,3263,l249,xe" fillcolor="#00a0b8 [3204]" stroked="f">
                      <v:path arrowok="t" o:extrusionok="f"/>
                    </v:shape>
                    <v:shape id="Google Shape;268;p30" o:spid="_x0000_s1073" style="position:absolute;left:6863;top:14459;width:1150;height:163;visibility:visible;mso-wrap-style:square;v-text-anchor:middle" coordsize="351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" path="m249,c112,,,112,,249,,387,112,498,249,498r3014,c3400,498,3512,387,3512,249,3512,112,3400,,3263,l249,xe" fillcolor="#00a0b8 [3204]" stroked="f">
                      <v:path arrowok="t" o:extrusionok="f"/>
                    </v:shape>
                    <v:shape id="Google Shape;269;p30" o:spid="_x0000_s1074" style="position:absolute;left:6863;top:14809;width:1150;height:164;visibility:visible;mso-wrap-style:square;v-text-anchor:middle" coordsize="3512,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" path="m249,c112,,,112,,249,,389,112,500,249,500r3014,c3400,500,3512,389,3512,249,3512,112,3400,,3263,l249,xe" fillcolor="#00a0b8 [3204]" stroked="f">
                      <v:path arrowok="t" o:extrusionok="f"/>
                    </v:shape>
                    <v:shape id="Google Shape;270;p30" o:spid="_x0000_s1075" style="position:absolute;left:6863;top:15159;width:1150;height:164;visibility:visible;mso-wrap-style:square;v-text-anchor:middle" coordsize="3512,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" path="m249,c112,,,112,,251,,389,112,500,249,500r3014,c3400,500,3512,389,3512,251,3512,112,3400,,3263,l249,xe" fillcolor="#00a0b8 [3204]" stroked="f">
                      <v:path arrowok="t" o:extrusionok="f"/>
                    </v:shape>
                    <v:shape id="Google Shape;271;p30" o:spid="_x0000_s1076" style="position:absolute;left:6863;top:15509;width:1150;height:164;visibility:visible;mso-wrap-style:square;v-text-anchor:middle" coordsize="351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" path="m249,c112,,,112,,249,,386,112,498,249,498r3014,c3400,498,3512,386,3512,249,3512,112,3400,,3263,l249,xe" fillcolor="#00a0b8 [3204]" stroked="f">
                      <v:path arrowok="t" o:extrusionok="f"/>
                    </v:shape>
                    <v:shape id="Google Shape;272;p30" o:spid="_x0000_s1077" style="position:absolute;left:2288;top:12155;width:6200;height:462;visibility:visible;mso-wrap-style:square;v-text-anchor:middle" coordsize="18942,1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" path="m,1l,1411r18941,l18941,1,,1xe" fillcolor="#d6ecff [3203]" stroked="f">
                      <v:path arrowok="t" o:extrusionok="f"/>
                    </v:shape>
                    <v:shape id="Google Shape;273;p30" o:spid="_x0000_s1078" style="position:absolute;left:2797;top:13058;width:793;height:1263;visibility:visible;mso-wrap-style:square;v-text-anchor:middle" coordsize="2422,3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" path="m,1l,3858r2421,l2421,1,,1xe" fillcolor="#4e5b6f [3202]" stroked="f">
                      <v:path arrowok="t" o:extrusionok="f"/>
                    </v:shape>
                    <v:shape id="Google Shape;274;p30" o:spid="_x0000_s1079" style="position:absolute;left:2975;top:13236;width:437;height:908;visibility:visible;mso-wrap-style:square;v-text-anchor:middle" coordsize="1336,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" path="m,1l,2774r1335,l1335,1,,1xe" fillcolor="#738ac8 [3208]" stroked="f">
                      <v:path arrowok="t" o:extrusionok="f"/>
                    </v:shape>
                    <v:shape id="Google Shape;275;p30" o:spid="_x0000_s1080" style="position:absolute;left:4187;top:13058;width:792;height:1263;visibility:visible;mso-wrap-style:square;v-text-anchor:middle" coordsize="2420,3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" path="m1,1r,3857l2420,3858,2420,1,1,1xe" fillcolor="#4e5b6f [3202]" stroked="f">
                      <v:path arrowok="t" o:extrusionok="f"/>
                    </v:shape>
                    <v:shape id="Google Shape;276;p30" o:spid="_x0000_s1081" style="position:absolute;left:4365;top:13236;width:437;height:908;visibility:visible;mso-wrap-style:square;v-text-anchor:middle" coordsize="1336,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" path="m1,1r,2773l1336,2774,1336,1,1,1xe" fillcolor="#738ac8 [3208]" stroked="f">
                      <v:path arrowok="t" o:extrusionok="f"/>
                    </v:shape>
                    <v:shape id="Google Shape;277;p30" o:spid="_x0000_s1082" style="position:absolute;left:5577;top:13058;width:792;height:1263;visibility:visible;mso-wrap-style:square;v-text-anchor:middle" coordsize="2422,3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" path="m,1l,3858r2421,l2421,1,,1xe" fillcolor="#4e5b6f [3202]" stroked="f">
                      <v:path arrowok="t" o:extrusionok="f"/>
                    </v:shape>
                    <v:shape id="Google Shape;278;p30" o:spid="_x0000_s1083" style="position:absolute;left:5754;top:13236;width:438;height:908;visibility:visible;mso-wrap-style:square;v-text-anchor:middle" coordsize="1336,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" path="m,1l,2774r1335,l1335,1,,1xe" fillcolor="#738ac8 [3208]" stroked="f">
                      <v:path arrowok="t" o:extrusionok="f"/>
                    </v:shape>
                    <v:shape id="Google Shape;279;p30" o:spid="_x0000_s1084" style="position:absolute;left:2797;top:14763;width:793;height:1262;visibility:visible;mso-wrap-style:square;v-text-anchor:middle" coordsize="2422,3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" path="m,1l,3855r2421,l2421,1,,1xe" fillcolor="#4e5b6f [3202]" stroked="f">
                      <v:path arrowok="t" o:extrusionok="f"/>
                    </v:shape>
                    <v:shape id="Google Shape;280;p30" o:spid="_x0000_s1085" style="position:absolute;left:2975;top:14940;width:437;height:907;visibility:visible;mso-wrap-style:square;v-text-anchor:middle" coordsize="1336,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" path="m,l,2773r1335,l1335,,,xe" fillcolor="#738ac8 [3208]" stroked="f">
                      <v:path arrowok="t" o:extrusionok="f"/>
                    </v:shape>
                    <v:shape id="Google Shape;281;p30" o:spid="_x0000_s1086" style="position:absolute;left:4187;top:14763;width:792;height:1262;visibility:visible;mso-wrap-style:square;v-text-anchor:middle" coordsize="2420,3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" path="m1,1r,3854l2420,3855,2420,1,1,1xe" fillcolor="#4e5b6f [3202]" stroked="f">
                      <v:path arrowok="t" o:extrusionok="f"/>
                    </v:shape>
                    <v:shape id="Google Shape;282;p30" o:spid="_x0000_s1087" style="position:absolute;left:4365;top:14940;width:437;height:907;visibility:visible;mso-wrap-style:square;v-text-anchor:middle" coordsize="1336,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" path="m1,r,2773l1336,2773,1336,,1,xe" fillcolor="#738ac8 [3208]" stroked="f">
                      <v:path arrowok="t" o:extrusionok="f"/>
                    </v:shape>
                    <v:shape id="Google Shape;283;p30" o:spid="_x0000_s1088" style="position:absolute;left:5577;top:14763;width:792;height:1262;visibility:visible;mso-wrap-style:square;v-text-anchor:middle" coordsize="2422,3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" path="m,1l,3855r2421,l2421,1,,1xe" fillcolor="#4e5b6f [3202]" stroked="f">
                      <v:path arrowok="t" o:extrusionok="f"/>
                    </v:shape>
                    <v:shape id="Google Shape;284;p30" o:spid="_x0000_s1089" style="position:absolute;left:5754;top:14940;width:438;height:907;visibility:visible;mso-wrap-style:square;v-text-anchor:middle" coordsize="1336,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" path="m,l,2773r1335,l1335,,,xe" fillcolor="#738ac8 [3208]" stroked="f">
                      <v:path arrowok="t" o:extrusionok="f"/>
                    </v:shape>
                    <v:shape id="Google Shape;285;p30" o:spid="_x0000_s1090" style="position:absolute;left:9169;top:12592;width:653;height:1263;visibility:visible;mso-wrap-style:square;v-text-anchor:middle" coordsize="1995,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" path="m1,1r,3859l1994,3860,1994,1,1,1xe" fillcolor="#4e5b6f [3202]" stroked="f">
                      <v:path arrowok="t" o:extrusionok="f"/>
                    </v:shape>
                    <v:shape id="Google Shape;286;p30" o:spid="_x0000_s1091" style="position:absolute;left:8122;top:12982;width:1427;height:623;visibility:visible;mso-wrap-style:square;v-text-anchor:middle" coordsize="4360,1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" path="m,1l,1902r4360,l4360,1,,1xe" fillcolor="black [3200]" stroked="f">
                      <v:path arrowok="t" o:extrusionok="f"/>
                    </v:shape>
                    <v:shape id="Google Shape;287;p30" o:spid="_x0000_s1092" style="position:absolute;left:8774;top:14321;width:274;height:442;visibility:visible;mso-wrap-style:square;v-text-anchor:middle" coordsize="838,1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" path="m,1l,1351r837,l837,1,,1xe" fillcolor="black [3200]" stroked="f">
                      <v:path arrowok="t" o:extrusionok="f"/>
                    </v:shape>
                    <v:shape id="Google Shape;288;p30" o:spid="_x0000_s1093" style="position:absolute;left:9275;top:14321;width:274;height:442;visibility:visible;mso-wrap-style:square;v-text-anchor:middle" coordsize="838,1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" path="m,1l,1351r838,l838,1,,1xe" fillcolor="black [3200]" stroked="f">
                      <v:path arrowok="t" o:extrusionok="f"/>
                    </v:shape>
                    <v:shape id="Google Shape;289;p30" o:spid="_x0000_s1094" style="position:absolute;left:9776;top:14321;width:274;height:442;visibility:visible;mso-wrap-style:square;v-text-anchor:middle" coordsize="838,1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" path="m1,1r,1350l838,1351,838,1,1,1xe" fillcolor="black [3200]" stroked="f">
                      <v:path arrowok="t" o:extrusionok="f"/>
                    </v:shape>
                    <v:shape id="Google Shape;290;p30" o:spid="_x0000_s1095" style="position:absolute;left:8774;top:14940;width:274;height:442;visibility:visible;mso-wrap-style:square;v-text-anchor:middle" coordsize="838,1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" path="m,l,1350r837,l837,,,xe" fillcolor="black [3200]" stroked="f">
                      <v:path arrowok="t" o:extrusionok="f"/>
                    </v:shape>
                    <v:shape id="Google Shape;291;p30" o:spid="_x0000_s1096" style="position:absolute;left:9275;top:14940;width:274;height:442;visibility:visible;mso-wrap-style:square;v-text-anchor:middle" coordsize="838,1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" path="m,l,1350r838,l838,,,xe" fillcolor="black [3200]" stroked="f">
                      <v:path arrowok="t" o:extrusionok="f"/>
                    </v:shape>
                    <v:shape id="Google Shape;292;p30" o:spid="_x0000_s1097" style="position:absolute;left:9776;top:14940;width:274;height:442;visibility:visible;mso-wrap-style:square;v-text-anchor:middle" coordsize="838,1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" path="m1,r,1350l838,1350,838,,1,xe" fillcolor="black [3200]" stroked="f">
                      <v:path arrowok="t" o:extrusionok="f"/>
                    </v:shape>
                    <v:shape id="Google Shape;293;p30" o:spid="_x0000_s1098" style="position:absolute;left:8648;top:6119;width:1300;height:191;visibility:visible;mso-wrap-style:square;v-text-anchor:middle" coordsize="3972,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" path="m291,c132,,1,131,1,292v,159,131,290,290,290l3680,582v161,,292,-131,292,-290c3972,131,3841,,3680,l291,xe" fillcolor="black [3200]" stroked="f">
                      <v:path arrowok="t" o:extrusionok="f"/>
                    </v:shape>
                    <v:shape id="Google Shape;294;p30" o:spid="_x0000_s1099" style="position:absolute;left:7921;top:4865;width:276;height:276;visibility:visible;mso-wrap-style:square;v-text-anchor:middle" coordsize="842,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" path="m421,c189,,1,189,1,421v,232,188,421,420,421c653,842,842,653,842,421,842,189,653,,421,xe" stroked="f">
                      <v:fill opacity="25700f"/>
                      <v:path arrowok="t" o:extrusionok="f"/>
                    </v:shape>
                    <v:shape id="Google Shape;295;p30" o:spid="_x0000_s1100" style="position:absolute;left:9160;top:5054;width:276;height:276;visibility:visible;mso-wrap-style:square;v-text-anchor:middle" coordsize="842,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" path="m421,1c190,1,1,190,1,421v,232,189,421,420,421c653,842,842,653,842,421,842,190,653,1,421,1xe" stroked="f">
                      <v:fill opacity="25700f"/>
                      <v:path arrowok="t" o:extrusionok="f"/>
                    </v:shape>
                    <v:shape id="Google Shape;296;p30" o:spid="_x0000_s1101" style="position:absolute;left:8059;top:4070;width:570;height:570;visibility:visible;mso-wrap-style:square;v-text-anchor:middle" coordsize="1741,1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" path="m872,1c391,1,,391,,872v,481,391,869,872,869c1352,1741,1741,1353,1741,872,1741,391,1352,1,872,1xe" stroked="f">
                      <v:fill opacity="25700f"/>
                      <v:path arrowok="t" o:extrusionok="f"/>
                    </v:shape>
                    <v:shape id="Google Shape;297;p30" o:spid="_x0000_s1102" style="position:absolute;left:979;top:3006;width:10925;height:13909;visibility:visible;mso-wrap-style:square;v-text-anchor:middle" coordsize="33383,4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" path="m15518,v-42,2,-81,28,-96,69l20,41615v-19,53,9,113,62,135c94,41754,106,41756,117,41756v43,,83,-26,98,-68l15527,389,33167,42434v18,39,56,65,97,65c33277,42499,33292,42495,33305,42490v51,-23,77,-83,56,-137l15617,64c15600,26,15566,,15518,xe" fillcolor="black [3200]" stroked="f">
                      <v:path arrowok="t" o:extrusionok="f"/>
                    </v:shape>
                    <v:shape id="Google Shape;298;p30" o:spid="_x0000_s1103" style="position:absolute;left:6020;top:3006;width:4228;height:13909;visibility:visible;mso-wrap-style:square;v-text-anchor:middle" coordsize="12918,4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" path="m115,1c106,1,96,2,87,4,31,22,1,79,16,135l12702,42424v13,45,54,75,99,75c12812,42499,12823,42497,12831,42492v56,-15,86,-73,71,-128l215,75c203,29,161,1,115,1xe" fillcolor="black [3200]" stroked="f">
                      <v:path arrowok="t" o:extrusionok="f"/>
                    </v:shape>
                    <v:shape id="Google Shape;299;p30" o:spid="_x0000_s1104" style="position:absolute;left:565;top:16880;width:11301;height:3377;visibility:visible;mso-wrap-style:square;v-text-anchor:middle" coordsize="34529,10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" path="m,1c,4280,7729,10318,17263,10318,26799,10318,34528,4280,34528,1l,1xe" fillcolor="black [3200]" stroked="f">
                      <v:path arrowok="t" o:extrusionok="f"/>
                    </v:shape>
                    <v:shape id="Google Shape;300;p30" o:spid="_x0000_s1105" style="position:absolute;left:214;top:16374;width:12003;height:852;visibility:visible;mso-wrap-style:square;v-text-anchor:middle" coordsize="36675,2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" path="m155,c69,,,69,,155l,2451v,84,69,153,155,153l36520,2604v86,,154,-69,154,-153l36674,155c36674,69,36606,,36520,l155,xe" fillcolor="#4e5b6f [3202]" stroked="f">
                      <v:path arrowok="t" o:extrusionok="f"/>
                    </v:shape>
                    <v:shape id="Google Shape;301;p30" o:spid="_x0000_s1106" style="position:absolute;left:5425;top:2490;width:1298;height:1180;visibility:visible;mso-wrap-style:square;v-text-anchor:middle" coordsize="3965,3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" path="m1982,1v-137,,-276,15,-414,48c600,279,1,1249,230,2217v195,829,935,1387,1752,1387c2118,3604,2257,3589,2396,3556,3364,3326,3965,2356,3735,1388,3539,559,2798,1,1982,1xe" fillcolor="black [3200]" stroked="f">
                      <v:path arrowok="t" o:extrusionok="f"/>
                    </v:shape>
                    <v:shape id="Google Shape;302;p30" o:spid="_x0000_s1107" style="position:absolute;left:5802;top:2809;width:549;height:549;visibility:visible;mso-wrap-style:square;v-text-anchor:middle" coordsize="1677,1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" path="m837,1c376,1,,377,,840v,462,376,837,837,837c1301,1677,1676,1302,1676,840,1676,377,1301,1,837,1xe" fillcolor="#d6ecff [3203]" stroked="f">
                      <v:path arrowok="t" o:extrusionok="f"/>
                    </v:shape>
                    <v:shape id="Google Shape;303;p30" o:spid="_x0000_s1108" style="position:absolute;left:19222;top:3006;width:10925;height:13909;visibility:visible;mso-wrap-style:square;v-text-anchor:middle" coordsize="33382,4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" path="m15518,v-43,2,-82,28,-94,69l22,41615v-22,53,6,113,60,135c93,41754,105,41756,117,41756v43,,83,-26,100,-68l15527,389,33167,42434v17,39,56,65,97,65c33277,42499,33292,42495,33304,42490v54,-23,78,-83,56,-137l15617,64c15600,26,15565,,15518,xe" fillcolor="black [3200]" stroked="f">
                      <v:path arrowok="t" o:extrusionok="f"/>
                    </v:shape>
                    <v:shape id="Google Shape;304;p30" o:spid="_x0000_s1109" style="position:absolute;left:24263;top:3006;width:4228;height:13909;visibility:visible;mso-wrap-style:square;v-text-anchor:middle" coordsize="12919,4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" path="m115,1c106,1,96,2,86,4,30,22,,79,17,135l12702,42424v13,45,56,75,99,75c12812,42499,12822,42497,12831,42492v56,-15,88,-73,71,-128l217,75c203,29,161,1,115,1xe" fillcolor="black [3200]" stroked="f">
                      <v:path arrowok="t" o:extrusionok="f"/>
                    </v:shape>
                    <v:shape id="Google Shape;305;p30" o:spid="_x0000_s1110" style="position:absolute;left:18808;top:16880;width:11300;height:3377;visibility:visible;mso-wrap-style:square;v-text-anchor:middle" coordsize="34528,10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" path="m,1c,4280,7729,10318,17265,10318,26799,10318,34528,4280,34528,1l,1xe" fillcolor="black [3200]" stroked="f">
                      <v:path arrowok="t" o:extrusionok="f"/>
                    </v:shape>
                    <v:shape id="Google Shape;306;p30" o:spid="_x0000_s1111" style="position:absolute;left:18457;top:16374;width:12003;height:852;visibility:visible;mso-wrap-style:square;v-text-anchor:middle" coordsize="36675,2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" path="m155,c72,,1,69,1,155r,2296c1,2535,72,2604,155,2604r36365,c36606,2604,36675,2535,36675,2451r,-2296c36675,69,36606,,36520,l155,xe" fillcolor="#4e5b6f [3202]" stroked="f">
                      <v:path arrowok="t" o:extrusionok="f"/>
                    </v:shape>
                    <v:shape id="Google Shape;307;p30" o:spid="_x0000_s1112" style="position:absolute;left:23672;top:2494;width:1294;height:1179;visibility:visible;mso-wrap-style:square;v-text-anchor:middle" coordsize="3954,3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" path="m1976,c1515,,1054,176,702,528,,1230,,2372,702,3076v352,351,813,526,1274,526c2437,3602,2898,3427,3250,3076v704,-704,704,-1846,,-2548c2898,176,2437,,1976,xe" fillcolor="black [3200]" stroked="f">
                      <v:path arrowok="t" o:extrusionok="f"/>
                    </v:shape>
                    <v:shape id="Google Shape;308;p30" o:spid="_x0000_s1113" style="position:absolute;left:24045;top:2809;width:549;height:549;visibility:visible;mso-wrap-style:square;v-text-anchor:middle" coordsize="1678,1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" path="m840,1c376,1,1,377,1,840v,462,375,837,839,837c1301,1677,1677,1302,1677,840,1677,377,1301,1,840,1xe" fillcolor="#d6ecff [3203]" stroked="f">
                      <v:path arrowok="t" o:extrusionok="f"/>
                    </v:shape>
                  </v:group>
                  <v:group id="Google Shape;309;p30" o:spid="_x0000_s1114" style="position:absolute;left:17379;top:4762;width:13854;height:11956" coordorigin="17379,4762" coordsize="32798,2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">
                    <v:group id="Google Shape;310;p30" o:spid="_x0000_s1115" style="position:absolute;left:26489;top:4762;width:14800;height:27273" coordorigin="26489,4762" coordsize="14800,2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">
                      <v:shape id="Google Shape;311;p30" o:spid="_x0000_s1116" style="position:absolute;left:32993;top:13109;width:2059;height:18926;visibility:visible;mso-wrap-style:square;v-text-anchor:middle" coordsize="8239,7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" path="m2358,1l1,79830r8237,l5888,1,2358,1xe" fillcolor="#4e5b6f [3202]" stroked="f">
                        <v:path arrowok="t" o:extrusionok="f"/>
                      </v:shape>
                      <v:shape id="Google Shape;312;p30" o:spid="_x0000_s1117" style="position:absolute;left:34029;top:13109;width:1023;height:18926;visibility:visible;mso-wrap-style:square;v-text-anchor:middle" coordsize="4094,7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" path="m1186,1l,79830r4093,l1743,1r-557,xe" fillcolor="black [3200]" stroked="f">
                        <v:path arrowok="t" o:extrusionok="f"/>
                      </v:shape>
                      <v:shape id="Google Shape;313;p30" o:spid="_x0000_s1118" style="position:absolute;left:33675;top:12560;width:7614;height:4632;visibility:visible;mso-wrap-style:square;v-text-anchor:middle" coordsize="30455,18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" path="m1253,l1,2453,28939,18526v,,1516,-4533,-6114,-8428c19369,8479,1253,,1253,xe" fillcolor="#ea157a [3205]" stroked="f">
                        <v:path arrowok="t" o:extrusionok="f"/>
                      </v:shape>
                      <v:shape id="Google Shape;314;p30" o:spid="_x0000_s1119" style="position:absolute;left:33849;top:12560;width:7440;height:4632;visibility:visible;mso-wrap-style:square;v-text-anchor:middle" coordsize="29759,18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" path="m557,l,1091v2571,1208,18043,8450,21206,9929c26229,13583,27291,16432,27423,18072r820,454c28243,18526,29759,13993,22129,10098,18673,8479,557,,557,xe" fillcolor="#1ab39f [3209]" stroked="f">
                        <v:path arrowok="t" o:extrusionok="f"/>
                      </v:shape>
                      <v:shape id="Google Shape;315;p30" o:spid="_x0000_s1120" style="position:absolute;left:26489;top:12613;width:7719;height:4129;visibility:visible;mso-wrap-style:square;v-text-anchor:middle" coordsize="30879,16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" path="m29553,l,14916v,,1219,1598,4122,1598c5696,16514,7766,16044,10405,14594,13686,12646,30879,2417,30879,2417l29553,xe" fillcolor="#ea157a [3205]" stroked="f">
                        <v:path arrowok="t" o:extrusionok="f"/>
                      </v:shape>
                      <v:shape id="Google Shape;316;p30" o:spid="_x0000_s1121" style="position:absolute;left:26489;top:12939;width:7719;height:3803;visibility:visible;mso-wrap-style:square;v-text-anchor:middle" coordsize="30879,15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" path="m30264,1c28169,1246,13092,10216,10039,12032,7403,13478,5335,13946,3761,13946v-1350,,-2337,-345,-3007,-714l,13613v,,1219,1598,4122,1598c5696,15211,7766,14741,10405,13291,13686,11343,30879,1114,30879,1114l30264,1xe" fillcolor="#1ab39f [3209]" stroked="f">
                        <v:path arrowok="t" o:extrusionok="f"/>
                      </v:shape>
                      <v:shape id="Google Shape;317;p30" o:spid="_x0000_s1122" style="position:absolute;left:33437;top:4762;width:1183;height:8271;visibility:visible;mso-wrap-style:square;v-text-anchor:middle" coordsize="4732,33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" path="m4731,1c4731,1,1,719,1,9286v132,3807,827,23797,827,23797l3582,33083,4731,1xe" fillcolor="#ea157a [3205]" stroked="f">
                        <v:path arrowok="t" o:extrusionok="f"/>
                      </v:shape>
                      <v:shape id="Google Shape;318;p30" o:spid="_x0000_s1123" style="position:absolute;left:33437;top:4762;width:1183;height:8271;visibility:visible;mso-wrap-style:square;v-text-anchor:middle" coordsize="4732,33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" path="m4731,1c4731,1,1,719,1,9286v132,3807,827,23797,827,23797l1934,33083v,,-696,-19990,-827,-23797c1107,3428,3318,1246,4717,447l4731,1xe" fillcolor="#1ab39f [3209]" stroked="f">
                        <v:path arrowok="t" o:extrusionok="f"/>
                      </v:shape>
                      <v:shape id="Google Shape;319;p30" o:spid="_x0000_s1124" style="position:absolute;left:33029;top:12024;width:1987;height:1986;visibility:visible;mso-wrap-style:square;v-text-anchor:middle" coordsize="7946,7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" path="m3977,1c1780,1,1,1780,1,3977v,2189,1779,3968,3976,3968c6166,7945,7946,6166,7946,3977,7946,1780,6166,1,3977,1xe" fillcolor="#1ab39f [3209]" stroked="f">
                        <v:path arrowok="t" o:extrusionok="f"/>
                      </v:shape>
                      <v:shape id="Google Shape;320;p30" o:spid="_x0000_s1125" style="position:absolute;left:33531;top:12525;width:985;height:984;visibility:visible;mso-wrap-style:square;v-text-anchor:middle" coordsize="3940,3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" path="m1970,c879,,,879,,1970,,3053,879,3932,1970,3932v1084,,1970,-879,1970,-1962c3940,879,3054,,1970,xe" fillcolor="#feb80a [3206]" stroked="f">
                        <v:path arrowok="t" o:extrusionok="f"/>
                      </v:shape>
                    </v:group>
                    <v:group id="Google Shape;321;p30" o:spid="_x0000_s1126" style="position:absolute;left:17379;top:4762;width:14801;height:28305" coordorigin="17379,4762" coordsize="14800,2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">
                      <v:shape id="Google Shape;322;p30" o:spid="_x0000_s1127" style="position:absolute;left:23883;top:13109;width:2060;height:19958;visibility:visible;mso-wrap-style:square;v-text-anchor:middle" coordsize="8239,7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" path="m2358,1l1,79830r8237,l5888,1,2358,1xe" fillcolor="#4e5b6f [3202]" stroked="f">
                        <v:path arrowok="t" o:extrusionok="f"/>
                      </v:shape>
                      <v:shape id="Google Shape;323;p30" o:spid="_x0000_s1128" style="position:absolute;left:24919;top:13109;width:1024;height:19958;visibility:visible;mso-wrap-style:square;v-text-anchor:middle" coordsize="4094,7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" path="m1186,1l,79830r4093,l1743,1r-557,xe" fillcolor="black [3200]" stroked="f">
                        <v:path arrowok="t" o:extrusionok="f"/>
                      </v:shape>
                      <v:shape id="Google Shape;324;p30" o:spid="_x0000_s1129" style="position:absolute;left:24566;top:12560;width:7614;height:4632;visibility:visible;mso-wrap-style:square;v-text-anchor:middle" coordsize="30455,18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" path="m1253,l1,2453,28939,18526v,,1516,-4533,-6114,-8428c19369,8479,1253,,1253,xe" fillcolor="#ea157a [3205]" stroked="f">
                        <v:path arrowok="t" o:extrusionok="f"/>
                      </v:shape>
                      <v:shape id="Google Shape;325;p30" o:spid="_x0000_s1130" style="position:absolute;left:24740;top:12560;width:7440;height:4632;visibility:visible;mso-wrap-style:square;v-text-anchor:middle" coordsize="29759,18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" path="m557,l,1091v2571,1208,18043,8450,21206,9929c26229,13583,27291,16432,27423,18072r820,454c28243,18526,29759,13993,22129,10098,18673,8479,557,,557,xe" fillcolor="#1ab39f [3209]" stroked="f">
                        <v:path arrowok="t" o:extrusionok="f"/>
                      </v:shape>
                      <v:shape id="Google Shape;326;p30" o:spid="_x0000_s1131" style="position:absolute;left:17379;top:12613;width:7720;height:4129;visibility:visible;mso-wrap-style:square;v-text-anchor:middle" coordsize="30879,16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" path="m29553,l,14916v,,1219,1598,4122,1598c5696,16514,7766,16044,10405,14594,13686,12646,30879,2417,30879,2417l29553,xe" fillcolor="#ea157a [3205]" stroked="f">
                        <v:path arrowok="t" o:extrusionok="f"/>
                      </v:shape>
                      <v:shape id="Google Shape;327;p30" o:spid="_x0000_s1132" style="position:absolute;left:17379;top:12939;width:7720;height:3803;visibility:visible;mso-wrap-style:square;v-text-anchor:middle" coordsize="30879,15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" path="m30264,1c28169,1246,13092,10216,10039,12032,7403,13478,5335,13946,3761,13946v-1350,,-2337,-345,-3007,-714l,13613v,,1219,1598,4122,1598c5696,15211,7766,14741,10405,13291,13686,11343,30879,1114,30879,1114l30264,1xe" fillcolor="#1ab39f [3209]" stroked="f">
                        <v:path arrowok="t" o:extrusionok="f"/>
                      </v:shape>
                      <v:shape id="Google Shape;328;p30" o:spid="_x0000_s1133" style="position:absolute;left:24328;top:4762;width:1183;height:8271;visibility:visible;mso-wrap-style:square;v-text-anchor:middle" coordsize="4732,33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" path="m4731,1c4731,1,1,719,1,9286v132,3807,827,23797,827,23797l3582,33083,4731,1xe" fillcolor="#ea157a [3205]" stroked="f">
                        <v:path arrowok="t" o:extrusionok="f"/>
                      </v:shape>
                      <v:shape id="Google Shape;329;p30" o:spid="_x0000_s1134" style="position:absolute;left:24328;top:4762;width:1183;height:8271;visibility:visible;mso-wrap-style:square;v-text-anchor:middle" coordsize="4732,33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" path="m4731,1c4731,1,1,719,1,9286v132,3807,827,23797,827,23797l1934,33083v,,-696,-19990,-827,-23797c1107,3428,3318,1246,4717,447l4731,1xe" fillcolor="#1ab39f [3209]" stroked="f">
                        <v:path arrowok="t" o:extrusionok="f"/>
                      </v:shape>
                      <v:shape id="Google Shape;330;p30" o:spid="_x0000_s1135" style="position:absolute;left:23920;top:12024;width:1986;height:1986;visibility:visible;mso-wrap-style:square;v-text-anchor:middle" coordsize="7946,7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" path="m3977,1c1780,1,1,1780,1,3977v,2189,1779,3968,3976,3968c6166,7945,7946,6166,7946,3977,7946,1780,6166,1,3977,1xe" fillcolor="#1ab39f [3209]" stroked="f">
                        <v:path arrowok="t" o:extrusionok="f"/>
                      </v:shape>
                      <v:shape id="Google Shape;331;p30" o:spid="_x0000_s1136" style="position:absolute;left:24421;top:12525;width:985;height:984;visibility:visible;mso-wrap-style:square;v-text-anchor:middle" coordsize="3940,3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" path="m1970,c879,,,879,,1970,,3053,879,3932,1970,3932v1084,,1970,-879,1970,-1962c3940,879,3054,,1970,xe" fillcolor="#feb80a [3206]" stroked="f">
                        <v:path arrowok="t" o:extrusionok="f"/>
                      </v:shape>
                    </v:group>
                    <v:group id="Google Shape;332;p30" o:spid="_x0000_s1137" style="position:absolute;left:35377;top:4762;width:14800;height:28305" coordorigin="35377,4762" coordsize="14800,2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">
                      <v:shape id="Google Shape;333;p30" o:spid="_x0000_s1138" style="position:absolute;left:41881;top:13109;width:2059;height:19958;visibility:visible;mso-wrap-style:square;v-text-anchor:middle" coordsize="8239,7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" path="m2358,1l1,79830r8237,l5888,1,2358,1xe" fillcolor="#4e5b6f [3202]" stroked="f">
                        <v:path arrowok="t" o:extrusionok="f"/>
                      </v:shape>
                      <v:shape id="Google Shape;334;p30" o:spid="_x0000_s1139" style="position:absolute;left:42917;top:13109;width:1023;height:19958;visibility:visible;mso-wrap-style:square;v-text-anchor:middle" coordsize="4094,7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" path="m1186,1l,79830r4093,l1743,1r-557,xe" fillcolor="black [3200]" stroked="f">
                        <v:path arrowok="t" o:extrusionok="f"/>
                      </v:shape>
                      <v:shape id="Google Shape;335;p30" o:spid="_x0000_s1140" style="position:absolute;left:42563;top:12560;width:7614;height:4632;visibility:visible;mso-wrap-style:square;v-text-anchor:middle" coordsize="30455,18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" path="m1253,l1,2453,28939,18526v,,1516,-4533,-6114,-8428c19369,8479,1253,,1253,xe" fillcolor="#ea157a [3205]" stroked="f">
                        <v:path arrowok="t" o:extrusionok="f"/>
                      </v:shape>
                      <v:shape id="Google Shape;336;p30" o:spid="_x0000_s1141" style="position:absolute;left:42737;top:12560;width:7440;height:4632;visibility:visible;mso-wrap-style:square;v-text-anchor:middle" coordsize="29759,18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" path="m557,l,1091v2571,1208,18043,8450,21206,9929c26229,13583,27291,16432,27423,18072r820,454c28243,18526,29759,13993,22129,10098,18673,8479,557,,557,xe" fillcolor="#1ab39f [3209]" stroked="f">
                        <v:path arrowok="t" o:extrusionok="f"/>
                      </v:shape>
                      <v:shape id="Google Shape;337;p30" o:spid="_x0000_s1142" style="position:absolute;left:35377;top:12613;width:7719;height:4129;visibility:visible;mso-wrap-style:square;v-text-anchor:middle" coordsize="30879,16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" path="m29553,l,14916v,,1219,1598,4122,1598c5696,16514,7766,16044,10405,14594,13686,12646,30879,2417,30879,2417l29553,xe" fillcolor="#ea157a [3205]" stroked="f">
                        <v:path arrowok="t" o:extrusionok="f"/>
                      </v:shape>
                      <v:shape id="Google Shape;338;p30" o:spid="_x0000_s1143" style="position:absolute;left:35377;top:12939;width:7719;height:3803;visibility:visible;mso-wrap-style:square;v-text-anchor:middle" coordsize="30879,15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" path="m30264,1c28169,1246,13092,10216,10039,12032,7403,13478,5335,13946,3761,13946v-1350,,-2337,-345,-3007,-714l,13613v,,1219,1598,4122,1598c5696,15211,7766,14741,10405,13291,13686,11343,30879,1114,30879,1114l30264,1xe" fillcolor="#1ab39f [3209]" stroked="f">
                        <v:path arrowok="t" o:extrusionok="f"/>
                      </v:shape>
                      <v:shape id="Google Shape;339;p30" o:spid="_x0000_s1144" style="position:absolute;left:42325;top:4762;width:1183;height:8271;visibility:visible;mso-wrap-style:square;v-text-anchor:middle" coordsize="4732,33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" path="m4731,1c4731,1,1,719,1,9286v132,3807,827,23797,827,23797l3582,33083,4731,1xe" fillcolor="#ea157a [3205]" stroked="f">
                        <v:path arrowok="t" o:extrusionok="f"/>
                      </v:shape>
                      <v:shape id="Google Shape;340;p30" o:spid="_x0000_s1145" style="position:absolute;left:42325;top:4762;width:1183;height:8271;visibility:visible;mso-wrap-style:square;v-text-anchor:middle" coordsize="4732,33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" path="m4731,1c4731,1,1,719,1,9286v132,3807,827,23797,827,23797l1934,33083v,,-696,-19990,-827,-23797c1107,3428,3318,1246,4717,447l4731,1xe" fillcolor="#1ab39f [3209]" stroked="f">
                        <v:path arrowok="t" o:extrusionok="f"/>
                      </v:shape>
                      <v:shape id="Google Shape;341;p30" o:spid="_x0000_s1146" style="position:absolute;left:41917;top:12024;width:1987;height:1986;visibility:visible;mso-wrap-style:square;v-text-anchor:middle" coordsize="7946,7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" path="m3977,1c1780,1,1,1780,1,3977v,2189,1779,3968,3976,3968c6166,7945,7946,6166,7946,3977,7946,1780,6166,1,3977,1xe" fillcolor="#1ab39f [3209]" stroked="f">
                        <v:path arrowok="t" o:extrusionok="f"/>
                      </v:shape>
                      <v:shape id="Google Shape;342;p30" o:spid="_x0000_s1147" style="position:absolute;left:42419;top:12525;width:985;height:984;visibility:visible;mso-wrap-style:square;v-text-anchor:middle" coordsize="3940,3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" path="m1970,c879,,,879,,1970,,3053,879,3932,1970,3932v1084,,1970,-879,1970,-1962c3940,879,3054,,1970,xe" fillcolor="#feb80a [3206]" stroked="f">
                        <v:path arrowok="t" o:extrusionok="f"/>
                      </v:shape>
                    </v:group>
                  </v:group>
                </v:group>
                <v:group id="Google Shape;343;p30" o:spid="_x0000_s1148" style="position:absolute;left:20940;top:11704;width:7183;height:4650;flip:x" coordorigin="20940,11704" coordsize="15835,10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">
                  <v:shape id="Google Shape;344;p30" o:spid="_x0000_s1149" style="position:absolute;left:21396;top:11797;width:14923;height:8403;visibility:visible;mso-wrap-style:square;v-text-anchor:middle" coordsize="59693,33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" path="m,1l,33610r59692,l59692,1,,1xe" fillcolor="#d6ecff [3203]" stroked="f">
                    <v:path arrowok="t" o:extrusionok="f"/>
                  </v:shape>
                  <v:shape id="Google Shape;345;p30" o:spid="_x0000_s1150" style="position:absolute;left:21303;top:11704;width:15110;height:8589;visibility:visible;mso-wrap-style:square;v-text-anchor:middle" coordsize="60440,34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" path="m11951,740r,10463l748,11203,748,740r11203,xm23879,740r,10463l12690,11203r,-10463l23879,740xm35815,740r,10463l24626,11203r,-10463l35815,740xm47750,740r,10463l36561,11203r,-10463l47750,740xm59693,740r,10463l48490,11203r,-10463l59693,740xm11951,11943r,10464l748,22407r,-10464l11951,11943xm23879,11943r,10464l12690,22407r,-10464l23879,11943xm35815,11943r,10464l24626,22407r,-10464l35815,11943xm47750,11943r,10464l36561,22407r,-10464l47750,11943xm59693,11943r,10464l48490,22407r,-10464l59693,11943xm11951,23154r,10456l748,33610r,-10456l11951,23154xm23879,23154r,10456l12690,33610r,-10456l23879,23154xm35815,23154r,10456l24626,33610r,-10456l35815,23154xm47750,23154r,10456l36561,33610r,-10456l47750,23154xm59693,23154r,10456l48490,33610r,-10456l59693,23154xm1,r,34357l60440,34357,60440,,1,xe" fillcolor="#4e5b6f [3202]" stroked="f">
                    <v:path arrowok="t" o:extrusionok="f"/>
                  </v:shape>
                  <v:shape id="Google Shape;346;p30" o:spid="_x0000_s1151" style="position:absolute;left:20940;top:20293;width:15835;height:619;visibility:visible;mso-wrap-style:square;v-text-anchor:middle" coordsize="63340,2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" path="m1304,1c587,1,1,550,1,1238v,681,586,1238,1303,1238l62036,2476v718,,1304,-557,1304,-1238c63340,550,62754,1,62036,1l1304,1xe" fillcolor="#4e5b6f [3202]" stroked="f">
                    <v:path arrowok="t" o:extrusionok="f"/>
                  </v:shape>
                  <v:shape id="Google Shape;347;p30" o:spid="_x0000_s1152" style="position:absolute;left:26026;top:20912;width:5662;height:996;visibility:visible;mso-wrap-style:square;v-text-anchor:middle" coordsize="22649,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" path="m,1l,3984r22649,l22649,1,,1xe" fillcolor="#ea157a [3205]" stroked="f">
                    <v:path arrowok="t" o:extrusionok="f"/>
                  </v:shape>
                </v:group>
              </v:group>
            </w:pict>
          </mc:Fallback>
        </mc:AlternateContent>
      </w:r>
    </w:p>
    <w:bookmarkEnd w:id="0"/>
    <w:bookmarkEnd w:id="1"/>
    <w:bookmarkEnd w:id="2"/>
    <w:bookmarkEnd w:id="3"/>
    <w:bookmarkEnd w:id="4"/>
    <w:p w14:paraId="60B88F96" w14:textId="7BB1683F" w:rsidR="00561177" w:rsidRDefault="00561177" w:rsidP="00C6554A">
      <w:pPr>
        <w:pStyle w:val="Title"/>
      </w:pPr>
    </w:p>
    <w:p w14:paraId="1E181D8C" w14:textId="77777777" w:rsidR="00561177" w:rsidRDefault="00561177" w:rsidP="00C6554A">
      <w:pPr>
        <w:pStyle w:val="Title"/>
      </w:pPr>
    </w:p>
    <w:p w14:paraId="08566659" w14:textId="29C60EAD" w:rsidR="00561177" w:rsidRDefault="00561177" w:rsidP="00C500CD">
      <w:pPr>
        <w:pStyle w:val="Title"/>
      </w:pPr>
    </w:p>
    <w:p w14:paraId="4054AF49" w14:textId="03525E8B" w:rsidR="00561177" w:rsidRDefault="00561177" w:rsidP="00C6554A">
      <w:pPr>
        <w:pStyle w:val="Title"/>
      </w:pPr>
    </w:p>
    <w:p w14:paraId="04C2D0B5" w14:textId="77777777" w:rsidR="00C500CD" w:rsidRPr="00C500CD" w:rsidRDefault="00C500CD" w:rsidP="00C500CD">
      <w:pPr>
        <w:pStyle w:val="Subtitle"/>
        <w:rPr>
          <w:color w:val="007789" w:themeColor="accent1" w:themeShade="BF"/>
          <w:kern w:val="28"/>
          <w:sz w:val="60"/>
        </w:rPr>
      </w:pPr>
      <w:r w:rsidRPr="00C500CD">
        <w:rPr>
          <w:b/>
          <w:bCs/>
          <w:color w:val="007789" w:themeColor="accent1" w:themeShade="BF"/>
          <w:kern w:val="28"/>
          <w:sz w:val="60"/>
        </w:rPr>
        <w:t>Global Power Plant Trends: Insights for Energy Transition</w:t>
      </w:r>
    </w:p>
    <w:p w14:paraId="6400061C" w14:textId="24CAFA20" w:rsidR="00C6554A" w:rsidRPr="00D5413C" w:rsidRDefault="00C500CD" w:rsidP="00C6554A">
      <w:pPr>
        <w:pStyle w:val="Subtitle"/>
      </w:pPr>
      <w:r>
        <w:t>CAPSTONE</w:t>
      </w:r>
      <w:r w:rsidR="0094175E">
        <w:t xml:space="preserve"> project</w:t>
      </w:r>
    </w:p>
    <w:p w14:paraId="6FF74639" w14:textId="73328D26" w:rsidR="00C6554A" w:rsidRDefault="00C500CD" w:rsidP="00C6554A">
      <w:pPr>
        <w:pStyle w:val="ContactInfo"/>
      </w:pPr>
      <w:r w:rsidRPr="00C500CD">
        <mc:AlternateContent>
          <mc:Choice Requires="wpg">
            <w:drawing>
              <wp:anchor distT="0" distB="0" distL="114300" distR="114300" simplePos="0" relativeHeight="251661312" behindDoc="0" locked="0" layoutInCell="1" allowOverlap="1" wp14:anchorId="31051CBF" wp14:editId="54CCD3A4">
                <wp:simplePos x="0" y="0"/>
                <wp:positionH relativeFrom="column">
                  <wp:posOffset>-254072</wp:posOffset>
                </wp:positionH>
                <wp:positionV relativeFrom="paragraph">
                  <wp:posOffset>932710</wp:posOffset>
                </wp:positionV>
                <wp:extent cx="1353451" cy="2697486"/>
                <wp:effectExtent l="0" t="0" r="0" b="7620"/>
                <wp:wrapNone/>
                <wp:docPr id="1249" name="Google Shape;1249;p55"/>
                <wp:cNvGraphicFramePr/>
                <a:graphic xmlns:a="http://schemas.openxmlformats.org/drawingml/2006/main">
                  <a:graphicData uri="http://schemas.microsoft.com/office/word/2010/wordprocessingGroup">
                    <wpg:wgp>
                      <wpg:cNvGrpSpPr/>
                      <wpg:grpSpPr>
                        <a:xfrm flipH="1">
                          <a:off x="0" y="0"/>
                          <a:ext cx="1353451" cy="2697486"/>
                          <a:chOff x="0" y="0"/>
                          <a:chExt cx="620252" cy="1237492"/>
                        </a:xfrm>
                      </wpg:grpSpPr>
                      <wps:wsp>
                        <wps:cNvPr id="599508368" name="Google Shape;1250;p55"/>
                        <wps:cNvSpPr/>
                        <wps:spPr>
                          <a:xfrm>
                            <a:off x="0" y="0"/>
                            <a:ext cx="505902" cy="483385"/>
                          </a:xfrm>
                          <a:custGeom>
                            <a:avLst/>
                            <a:gdLst/>
                            <a:ahLst/>
                            <a:cxnLst/>
                            <a:rect l="l" t="t" r="r" b="b"/>
                            <a:pathLst>
                              <a:path w="15458" h="14770" extrusionOk="0">
                                <a:moveTo>
                                  <a:pt x="8773" y="1"/>
                                </a:moveTo>
                                <a:cubicBezTo>
                                  <a:pt x="8114" y="1"/>
                                  <a:pt x="7589" y="563"/>
                                  <a:pt x="7589" y="563"/>
                                </a:cubicBezTo>
                                <a:cubicBezTo>
                                  <a:pt x="7589" y="563"/>
                                  <a:pt x="7290" y="126"/>
                                  <a:pt x="6866" y="126"/>
                                </a:cubicBezTo>
                                <a:cubicBezTo>
                                  <a:pt x="6654" y="126"/>
                                  <a:pt x="6411" y="235"/>
                                  <a:pt x="6157" y="563"/>
                                </a:cubicBezTo>
                                <a:cubicBezTo>
                                  <a:pt x="5772" y="461"/>
                                  <a:pt x="5406" y="413"/>
                                  <a:pt x="5061" y="413"/>
                                </a:cubicBezTo>
                                <a:cubicBezTo>
                                  <a:pt x="1308" y="413"/>
                                  <a:pt x="0" y="6026"/>
                                  <a:pt x="2876" y="8038"/>
                                </a:cubicBezTo>
                                <a:cubicBezTo>
                                  <a:pt x="1351" y="9459"/>
                                  <a:pt x="2544" y="11475"/>
                                  <a:pt x="4746" y="11475"/>
                                </a:cubicBezTo>
                                <a:cubicBezTo>
                                  <a:pt x="4946" y="11475"/>
                                  <a:pt x="5154" y="11458"/>
                                  <a:pt x="5370" y="11423"/>
                                </a:cubicBezTo>
                                <a:lnTo>
                                  <a:pt x="5370" y="11423"/>
                                </a:lnTo>
                                <a:cubicBezTo>
                                  <a:pt x="4354" y="13773"/>
                                  <a:pt x="6994" y="14700"/>
                                  <a:pt x="6994" y="14700"/>
                                </a:cubicBezTo>
                                <a:lnTo>
                                  <a:pt x="13678" y="14769"/>
                                </a:lnTo>
                                <a:cubicBezTo>
                                  <a:pt x="15457" y="13237"/>
                                  <a:pt x="14337" y="11187"/>
                                  <a:pt x="13648" y="11108"/>
                                </a:cubicBezTo>
                                <a:cubicBezTo>
                                  <a:pt x="13829" y="10248"/>
                                  <a:pt x="13160" y="9621"/>
                                  <a:pt x="12400" y="9621"/>
                                </a:cubicBezTo>
                                <a:cubicBezTo>
                                  <a:pt x="12269" y="9621"/>
                                  <a:pt x="12136" y="9639"/>
                                  <a:pt x="12004" y="9678"/>
                                </a:cubicBezTo>
                                <a:cubicBezTo>
                                  <a:pt x="12137" y="8961"/>
                                  <a:pt x="11474" y="8856"/>
                                  <a:pt x="11474" y="8856"/>
                                </a:cubicBezTo>
                                <a:cubicBezTo>
                                  <a:pt x="11474" y="8856"/>
                                  <a:pt x="13594" y="7002"/>
                                  <a:pt x="12933" y="4564"/>
                                </a:cubicBezTo>
                                <a:cubicBezTo>
                                  <a:pt x="12342" y="2391"/>
                                  <a:pt x="10171" y="2283"/>
                                  <a:pt x="9746" y="2283"/>
                                </a:cubicBezTo>
                                <a:cubicBezTo>
                                  <a:pt x="9699" y="2283"/>
                                  <a:pt x="9673" y="2284"/>
                                  <a:pt x="9673" y="2284"/>
                                </a:cubicBezTo>
                                <a:cubicBezTo>
                                  <a:pt x="9673" y="2284"/>
                                  <a:pt x="10574" y="1170"/>
                                  <a:pt x="9572" y="316"/>
                                </a:cubicBezTo>
                                <a:cubicBezTo>
                                  <a:pt x="9301" y="84"/>
                                  <a:pt x="9027" y="1"/>
                                  <a:pt x="8773" y="1"/>
                                </a:cubicBezTo>
                                <a:close/>
                              </a:path>
                            </a:pathLst>
                          </a:custGeom>
                          <a:solidFill>
                            <a:schemeClr val="lt2"/>
                          </a:solidFill>
                          <a:ln>
                            <a:noFill/>
                          </a:ln>
                        </wps:spPr>
                        <wps:bodyPr spcFirstLastPara="1" wrap="square" lIns="91425" tIns="91425" rIns="91425" bIns="91425" anchor="ctr" anchorCtr="0">
                          <a:noAutofit/>
                        </wps:bodyPr>
                      </wps:wsp>
                      <wps:wsp>
                        <wps:cNvPr id="309131293" name="Google Shape;1251;p55"/>
                        <wps:cNvSpPr/>
                        <wps:spPr>
                          <a:xfrm>
                            <a:off x="305741" y="115561"/>
                            <a:ext cx="72590" cy="72590"/>
                          </a:xfrm>
                          <a:custGeom>
                            <a:avLst/>
                            <a:gdLst/>
                            <a:ahLst/>
                            <a:cxnLst/>
                            <a:rect l="l" t="t" r="r" b="b"/>
                            <a:pathLst>
                              <a:path w="2218" h="2218" extrusionOk="0">
                                <a:moveTo>
                                  <a:pt x="1110" y="0"/>
                                </a:moveTo>
                                <a:cubicBezTo>
                                  <a:pt x="498" y="0"/>
                                  <a:pt x="0" y="496"/>
                                  <a:pt x="0" y="1108"/>
                                </a:cubicBezTo>
                                <a:cubicBezTo>
                                  <a:pt x="0" y="1721"/>
                                  <a:pt x="498" y="2217"/>
                                  <a:pt x="1110" y="2217"/>
                                </a:cubicBezTo>
                                <a:cubicBezTo>
                                  <a:pt x="1722" y="2217"/>
                                  <a:pt x="2218" y="1721"/>
                                  <a:pt x="2218" y="1108"/>
                                </a:cubicBezTo>
                                <a:cubicBezTo>
                                  <a:pt x="2218" y="496"/>
                                  <a:pt x="1722" y="0"/>
                                  <a:pt x="1110" y="0"/>
                                </a:cubicBezTo>
                                <a:close/>
                              </a:path>
                            </a:pathLst>
                          </a:custGeom>
                          <a:solidFill>
                            <a:srgbClr val="FFFFFF">
                              <a:alpha val="39240"/>
                            </a:srgbClr>
                          </a:solidFill>
                          <a:ln>
                            <a:noFill/>
                          </a:ln>
                        </wps:spPr>
                        <wps:bodyPr spcFirstLastPara="1" wrap="square" lIns="91425" tIns="91425" rIns="91425" bIns="91425" anchor="ctr" anchorCtr="0">
                          <a:noAutofit/>
                        </wps:bodyPr>
                      </wps:wsp>
                      <wps:wsp>
                        <wps:cNvPr id="352961310" name="Google Shape;1252;p55"/>
                        <wps:cNvSpPr/>
                        <wps:spPr>
                          <a:xfrm>
                            <a:off x="311795" y="222874"/>
                            <a:ext cx="34560" cy="34593"/>
                          </a:xfrm>
                          <a:custGeom>
                            <a:avLst/>
                            <a:gdLst/>
                            <a:ahLst/>
                            <a:cxnLst/>
                            <a:rect l="l" t="t" r="r" b="b"/>
                            <a:pathLst>
                              <a:path w="1056" h="1057" extrusionOk="0">
                                <a:moveTo>
                                  <a:pt x="528" y="1"/>
                                </a:moveTo>
                                <a:cubicBezTo>
                                  <a:pt x="238" y="1"/>
                                  <a:pt x="0" y="237"/>
                                  <a:pt x="0" y="529"/>
                                </a:cubicBezTo>
                                <a:cubicBezTo>
                                  <a:pt x="0" y="821"/>
                                  <a:pt x="238" y="1057"/>
                                  <a:pt x="528" y="1057"/>
                                </a:cubicBezTo>
                                <a:cubicBezTo>
                                  <a:pt x="820" y="1057"/>
                                  <a:pt x="1056" y="821"/>
                                  <a:pt x="1056" y="529"/>
                                </a:cubicBezTo>
                                <a:cubicBezTo>
                                  <a:pt x="1056" y="237"/>
                                  <a:pt x="820" y="1"/>
                                  <a:pt x="528" y="1"/>
                                </a:cubicBezTo>
                                <a:close/>
                              </a:path>
                            </a:pathLst>
                          </a:custGeom>
                          <a:solidFill>
                            <a:srgbClr val="FFFFFF">
                              <a:alpha val="39240"/>
                            </a:srgbClr>
                          </a:solidFill>
                          <a:ln>
                            <a:noFill/>
                          </a:ln>
                        </wps:spPr>
                        <wps:bodyPr spcFirstLastPara="1" wrap="square" lIns="91425" tIns="91425" rIns="91425" bIns="91425" anchor="ctr" anchorCtr="0">
                          <a:noAutofit/>
                        </wps:bodyPr>
                      </wps:wsp>
                      <wps:wsp>
                        <wps:cNvPr id="1450372261" name="Google Shape;1253;p55"/>
                        <wps:cNvSpPr/>
                        <wps:spPr>
                          <a:xfrm>
                            <a:off x="231482" y="163866"/>
                            <a:ext cx="58975" cy="59040"/>
                          </a:xfrm>
                          <a:custGeom>
                            <a:avLst/>
                            <a:gdLst/>
                            <a:ahLst/>
                            <a:cxnLst/>
                            <a:rect l="l" t="t" r="r" b="b"/>
                            <a:pathLst>
                              <a:path w="1802" h="1804" extrusionOk="0">
                                <a:moveTo>
                                  <a:pt x="900" y="1"/>
                                </a:moveTo>
                                <a:cubicBezTo>
                                  <a:pt x="404" y="1"/>
                                  <a:pt x="1" y="404"/>
                                  <a:pt x="1" y="902"/>
                                </a:cubicBezTo>
                                <a:cubicBezTo>
                                  <a:pt x="1" y="1400"/>
                                  <a:pt x="404" y="1804"/>
                                  <a:pt x="900" y="1804"/>
                                </a:cubicBezTo>
                                <a:cubicBezTo>
                                  <a:pt x="1398" y="1804"/>
                                  <a:pt x="1802" y="1400"/>
                                  <a:pt x="1802" y="902"/>
                                </a:cubicBezTo>
                                <a:cubicBezTo>
                                  <a:pt x="1802" y="404"/>
                                  <a:pt x="1398" y="1"/>
                                  <a:pt x="900" y="1"/>
                                </a:cubicBezTo>
                                <a:close/>
                              </a:path>
                            </a:pathLst>
                          </a:custGeom>
                          <a:solidFill>
                            <a:srgbClr val="FFFFFF">
                              <a:alpha val="39240"/>
                            </a:srgbClr>
                          </a:solidFill>
                          <a:ln>
                            <a:noFill/>
                          </a:ln>
                        </wps:spPr>
                        <wps:bodyPr spcFirstLastPara="1" wrap="square" lIns="91425" tIns="91425" rIns="91425" bIns="91425" anchor="ctr" anchorCtr="0">
                          <a:noAutofit/>
                        </wps:bodyPr>
                      </wps:wsp>
                      <wps:wsp>
                        <wps:cNvPr id="952714318" name="Google Shape;1254;p55"/>
                        <wps:cNvSpPr/>
                        <wps:spPr>
                          <a:xfrm>
                            <a:off x="25397" y="481094"/>
                            <a:ext cx="594855" cy="756398"/>
                          </a:xfrm>
                          <a:custGeom>
                            <a:avLst/>
                            <a:gdLst/>
                            <a:ahLst/>
                            <a:cxnLst/>
                            <a:rect l="l" t="t" r="r" b="b"/>
                            <a:pathLst>
                              <a:path w="18176" h="23112" extrusionOk="0">
                                <a:moveTo>
                                  <a:pt x="3963" y="0"/>
                                </a:moveTo>
                                <a:cubicBezTo>
                                  <a:pt x="3963" y="0"/>
                                  <a:pt x="4538" y="1267"/>
                                  <a:pt x="4958" y="3162"/>
                                </a:cubicBezTo>
                                <a:cubicBezTo>
                                  <a:pt x="5008" y="3389"/>
                                  <a:pt x="5057" y="3626"/>
                                  <a:pt x="5102" y="3870"/>
                                </a:cubicBezTo>
                                <a:cubicBezTo>
                                  <a:pt x="5158" y="4169"/>
                                  <a:pt x="5205" y="4482"/>
                                  <a:pt x="5246" y="4804"/>
                                </a:cubicBezTo>
                                <a:cubicBezTo>
                                  <a:pt x="5278" y="5036"/>
                                  <a:pt x="5304" y="5272"/>
                                  <a:pt x="5326" y="5512"/>
                                </a:cubicBezTo>
                                <a:cubicBezTo>
                                  <a:pt x="5351" y="5819"/>
                                  <a:pt x="5371" y="6130"/>
                                  <a:pt x="5381" y="6450"/>
                                </a:cubicBezTo>
                                <a:cubicBezTo>
                                  <a:pt x="5388" y="6684"/>
                                  <a:pt x="5390" y="6918"/>
                                  <a:pt x="5386" y="7154"/>
                                </a:cubicBezTo>
                                <a:cubicBezTo>
                                  <a:pt x="5368" y="8182"/>
                                  <a:pt x="5242" y="9249"/>
                                  <a:pt x="4954" y="10313"/>
                                </a:cubicBezTo>
                                <a:cubicBezTo>
                                  <a:pt x="3566" y="15415"/>
                                  <a:pt x="1" y="19087"/>
                                  <a:pt x="1585" y="23045"/>
                                </a:cubicBezTo>
                                <a:lnTo>
                                  <a:pt x="8865" y="23045"/>
                                </a:lnTo>
                                <a:lnTo>
                                  <a:pt x="8865" y="23112"/>
                                </a:lnTo>
                                <a:lnTo>
                                  <a:pt x="16589" y="23112"/>
                                </a:lnTo>
                                <a:cubicBezTo>
                                  <a:pt x="18175" y="19154"/>
                                  <a:pt x="14608" y="15482"/>
                                  <a:pt x="13224" y="10382"/>
                                </a:cubicBezTo>
                                <a:cubicBezTo>
                                  <a:pt x="12928" y="9294"/>
                                  <a:pt x="12803" y="8201"/>
                                  <a:pt x="12790" y="7154"/>
                                </a:cubicBezTo>
                                <a:cubicBezTo>
                                  <a:pt x="12788" y="6918"/>
                                  <a:pt x="12790" y="6682"/>
                                  <a:pt x="12797" y="6450"/>
                                </a:cubicBezTo>
                                <a:cubicBezTo>
                                  <a:pt x="12805" y="6130"/>
                                  <a:pt x="12827" y="5819"/>
                                  <a:pt x="12855" y="5512"/>
                                </a:cubicBezTo>
                                <a:cubicBezTo>
                                  <a:pt x="12876" y="5272"/>
                                  <a:pt x="12904" y="5034"/>
                                  <a:pt x="12936" y="4804"/>
                                </a:cubicBezTo>
                                <a:cubicBezTo>
                                  <a:pt x="12979" y="4482"/>
                                  <a:pt x="13029" y="4169"/>
                                  <a:pt x="13084" y="3870"/>
                                </a:cubicBezTo>
                                <a:cubicBezTo>
                                  <a:pt x="13129" y="3626"/>
                                  <a:pt x="13179" y="3389"/>
                                  <a:pt x="13230" y="3162"/>
                                </a:cubicBezTo>
                                <a:cubicBezTo>
                                  <a:pt x="13651" y="1303"/>
                                  <a:pt x="14213" y="69"/>
                                  <a:pt x="14213" y="69"/>
                                </a:cubicBezTo>
                                <a:lnTo>
                                  <a:pt x="9311" y="69"/>
                                </a:lnTo>
                                <a:lnTo>
                                  <a:pt x="9311" y="0"/>
                                </a:lnTo>
                                <a:close/>
                              </a:path>
                            </a:pathLst>
                          </a:custGeom>
                          <a:solidFill>
                            <a:schemeClr val="dk2"/>
                          </a:solidFill>
                          <a:ln>
                            <a:noFill/>
                          </a:ln>
                        </wps:spPr>
                        <wps:bodyPr spcFirstLastPara="1" wrap="square" lIns="91425" tIns="91425" rIns="91425" bIns="91425" anchor="ctr" anchorCtr="0">
                          <a:noAutofit/>
                        </wps:bodyPr>
                      </wps:wsp>
                      <wps:wsp>
                        <wps:cNvPr id="1307056589" name="Google Shape;1255;p55"/>
                        <wps:cNvSpPr/>
                        <wps:spPr>
                          <a:xfrm>
                            <a:off x="136376" y="462963"/>
                            <a:ext cx="372832" cy="36360"/>
                          </a:xfrm>
                          <a:custGeom>
                            <a:avLst/>
                            <a:gdLst/>
                            <a:ahLst/>
                            <a:cxnLst/>
                            <a:rect l="l" t="t" r="r" b="b"/>
                            <a:pathLst>
                              <a:path w="11392" h="1111" extrusionOk="0">
                                <a:moveTo>
                                  <a:pt x="72" y="1"/>
                                </a:moveTo>
                                <a:cubicBezTo>
                                  <a:pt x="33" y="1"/>
                                  <a:pt x="1" y="31"/>
                                  <a:pt x="1" y="69"/>
                                </a:cubicBezTo>
                                <a:lnTo>
                                  <a:pt x="1" y="1040"/>
                                </a:lnTo>
                                <a:cubicBezTo>
                                  <a:pt x="1" y="1078"/>
                                  <a:pt x="33" y="1110"/>
                                  <a:pt x="72" y="1110"/>
                                </a:cubicBezTo>
                                <a:lnTo>
                                  <a:pt x="11322" y="1110"/>
                                </a:lnTo>
                                <a:cubicBezTo>
                                  <a:pt x="11361" y="1110"/>
                                  <a:pt x="11391" y="1078"/>
                                  <a:pt x="11391" y="1040"/>
                                </a:cubicBezTo>
                                <a:lnTo>
                                  <a:pt x="11391" y="69"/>
                                </a:lnTo>
                                <a:cubicBezTo>
                                  <a:pt x="11391" y="31"/>
                                  <a:pt x="11361" y="1"/>
                                  <a:pt x="11322" y="1"/>
                                </a:cubicBezTo>
                                <a:close/>
                              </a:path>
                            </a:pathLst>
                          </a:custGeom>
                          <a:solidFill>
                            <a:schemeClr val="dk1"/>
                          </a:solidFill>
                          <a:ln>
                            <a:noFill/>
                          </a:ln>
                        </wps:spPr>
                        <wps:bodyPr spcFirstLastPara="1" wrap="square" lIns="91425" tIns="91425" rIns="91425" bIns="91425" anchor="ctr" anchorCtr="0">
                          <a:noAutofit/>
                        </wps:bodyPr>
                      </wps:wsp>
                      <wps:wsp>
                        <wps:cNvPr id="1012921834" name="Google Shape;1256;p55"/>
                        <wps:cNvSpPr/>
                        <wps:spPr>
                          <a:xfrm>
                            <a:off x="187660" y="584546"/>
                            <a:ext cx="270755" cy="23237"/>
                          </a:xfrm>
                          <a:custGeom>
                            <a:avLst/>
                            <a:gdLst/>
                            <a:ahLst/>
                            <a:cxnLst/>
                            <a:rect l="l" t="t" r="r" b="b"/>
                            <a:pathLst>
                              <a:path w="8273" h="710" extrusionOk="0">
                                <a:moveTo>
                                  <a:pt x="0" y="1"/>
                                </a:moveTo>
                                <a:cubicBezTo>
                                  <a:pt x="50" y="228"/>
                                  <a:pt x="99" y="465"/>
                                  <a:pt x="144" y="709"/>
                                </a:cubicBezTo>
                                <a:lnTo>
                                  <a:pt x="8126" y="709"/>
                                </a:lnTo>
                                <a:cubicBezTo>
                                  <a:pt x="8171" y="465"/>
                                  <a:pt x="8221" y="228"/>
                                  <a:pt x="8272" y="1"/>
                                </a:cubicBezTo>
                                <a:close/>
                              </a:path>
                            </a:pathLst>
                          </a:custGeom>
                          <a:solidFill>
                            <a:schemeClr val="dk1"/>
                          </a:solidFill>
                          <a:ln>
                            <a:noFill/>
                          </a:ln>
                        </wps:spPr>
                        <wps:bodyPr spcFirstLastPara="1" wrap="square" lIns="91425" tIns="91425" rIns="91425" bIns="91425" anchor="ctr" anchorCtr="0">
                          <a:noAutofit/>
                        </wps:bodyPr>
                      </wps:wsp>
                      <wps:wsp>
                        <wps:cNvPr id="59488296" name="Google Shape;1257;p55"/>
                        <wps:cNvSpPr/>
                        <wps:spPr>
                          <a:xfrm>
                            <a:off x="197085" y="638284"/>
                            <a:ext cx="251707" cy="23237"/>
                          </a:xfrm>
                          <a:custGeom>
                            <a:avLst/>
                            <a:gdLst/>
                            <a:ahLst/>
                            <a:cxnLst/>
                            <a:rect l="l" t="t" r="r" b="b"/>
                            <a:pathLst>
                              <a:path w="7691" h="710" extrusionOk="0">
                                <a:moveTo>
                                  <a:pt x="0" y="1"/>
                                </a:moveTo>
                                <a:cubicBezTo>
                                  <a:pt x="32" y="233"/>
                                  <a:pt x="58" y="469"/>
                                  <a:pt x="80" y="709"/>
                                </a:cubicBezTo>
                                <a:lnTo>
                                  <a:pt x="7609" y="709"/>
                                </a:lnTo>
                                <a:cubicBezTo>
                                  <a:pt x="7630" y="469"/>
                                  <a:pt x="7658" y="231"/>
                                  <a:pt x="7690" y="1"/>
                                </a:cubicBezTo>
                                <a:close/>
                              </a:path>
                            </a:pathLst>
                          </a:custGeom>
                          <a:solidFill>
                            <a:schemeClr val="dk1"/>
                          </a:solidFill>
                          <a:ln>
                            <a:noFill/>
                          </a:ln>
                        </wps:spPr>
                        <wps:bodyPr spcFirstLastPara="1" wrap="square" lIns="91425" tIns="91425" rIns="91425" bIns="91425" anchor="ctr" anchorCtr="0">
                          <a:noAutofit/>
                        </wps:bodyPr>
                      </wps:wsp>
                      <wps:wsp>
                        <wps:cNvPr id="2105018028" name="Google Shape;1258;p55"/>
                        <wps:cNvSpPr/>
                        <wps:spPr>
                          <a:xfrm>
                            <a:off x="201504" y="692187"/>
                            <a:ext cx="242707" cy="23073"/>
                          </a:xfrm>
                          <a:custGeom>
                            <a:avLst/>
                            <a:gdLst/>
                            <a:ahLst/>
                            <a:cxnLst/>
                            <a:rect l="l" t="t" r="r" b="b"/>
                            <a:pathLst>
                              <a:path w="7416" h="705" extrusionOk="0">
                                <a:moveTo>
                                  <a:pt x="0" y="0"/>
                                </a:moveTo>
                                <a:cubicBezTo>
                                  <a:pt x="7" y="234"/>
                                  <a:pt x="9" y="468"/>
                                  <a:pt x="5" y="704"/>
                                </a:cubicBezTo>
                                <a:lnTo>
                                  <a:pt x="7409" y="704"/>
                                </a:lnTo>
                                <a:cubicBezTo>
                                  <a:pt x="7407" y="468"/>
                                  <a:pt x="7409" y="232"/>
                                  <a:pt x="7416" y="0"/>
                                </a:cubicBezTo>
                                <a:close/>
                              </a:path>
                            </a:pathLst>
                          </a:custGeom>
                          <a:solidFill>
                            <a:schemeClr val="dk1"/>
                          </a:solidFill>
                          <a:ln>
                            <a:noFill/>
                          </a:ln>
                        </wps:spPr>
                        <wps:bodyPr spcFirstLastPara="1" wrap="square" lIns="91425" tIns="91425" rIns="91425" bIns="91425" anchor="ctr" anchorCtr="0">
                          <a:noAutofit/>
                        </wps:bodyPr>
                      </wps:wsp>
                    </wpg:wgp>
                  </a:graphicData>
                </a:graphic>
              </wp:anchor>
            </w:drawing>
          </mc:Choice>
          <mc:Fallback>
            <w:pict>
              <v:group w14:anchorId="5EA34805" id="Google Shape;1249;p55" o:spid="_x0000_s1026" style="position:absolute;margin-left:-20pt;margin-top:73.45pt;width:106.55pt;height:212.4pt;flip:x;z-index:251661312" coordsize="6202,12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">
                <v:shape id="Google Shape;1250;p55" o:spid="_x0000_s1027" style="position:absolute;width:5059;height:4833;visibility:visible;mso-wrap-style:square;v-text-anchor:middle" coordsize="15458,1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" path="m8773,1c8114,1,7589,563,7589,563v,,-299,-437,-723,-437c6654,126,6411,235,6157,563,5772,461,5406,413,5061,413,1308,413,,6026,2876,8038v-1525,1421,-332,3437,1870,3437c4946,11475,5154,11458,5370,11423r,c4354,13773,6994,14700,6994,14700r6684,69c15457,13237,14337,11187,13648,11108v181,-860,-488,-1487,-1248,-1487c12269,9621,12136,9639,12004,9678v133,-717,-530,-822,-530,-822c11474,8856,13594,7002,12933,4564,12342,2391,10171,2283,9746,2283v-47,,-73,1,-73,1c9673,2284,10574,1170,9572,316,9301,84,9027,1,8773,1xe" fillcolor="#d6ecff [3203]" stroked="f">
                  <v:path arrowok="t" o:extrusionok="f"/>
                </v:shape>
                <v:shape id="Google Shape;1251;p55" o:spid="_x0000_s1028" style="position:absolute;left:3057;top:1155;width:726;height:726;visibility:visible;mso-wrap-style:square;v-text-anchor:middle" coordsize="2218,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" path="m1110,c498,,,496,,1108v,613,498,1109,1110,1109c1722,2217,2218,1721,2218,1108,2218,496,1722,,1110,xe" stroked="f">
                  <v:fill opacity="25700f"/>
                  <v:path arrowok="t" o:extrusionok="f"/>
                </v:shape>
                <v:shape id="Google Shape;1252;p55" o:spid="_x0000_s1029" style="position:absolute;left:3117;top:2228;width:346;height:346;visibility:visible;mso-wrap-style:square;v-text-anchor:middle" coordsize="1056,1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" path="m528,1c238,1,,237,,529v,292,238,528,528,528c820,1057,1056,821,1056,529,1056,237,820,1,528,1xe" stroked="f">
                  <v:fill opacity="25700f"/>
                  <v:path arrowok="t" o:extrusionok="f"/>
                </v:shape>
                <v:shape id="Google Shape;1253;p55" o:spid="_x0000_s1030" style="position:absolute;left:2314;top:1638;width:590;height:591;visibility:visible;mso-wrap-style:square;v-text-anchor:middle" coordsize="1802,1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" path="m900,1c404,1,1,404,1,902v,498,403,902,899,902c1398,1804,1802,1400,1802,902,1802,404,1398,1,900,1xe" stroked="f">
                  <v:fill opacity="25700f"/>
                  <v:path arrowok="t" o:extrusionok="f"/>
                </v:shape>
                <v:shape id="Google Shape;1254;p55" o:spid="_x0000_s1031" style="position:absolute;left:253;top:4810;width:5949;height:7564;visibility:visible;mso-wrap-style:square;v-text-anchor:middle" coordsize="18176,23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" path="m3963,v,,575,1267,995,3162c5008,3389,5057,3626,5102,3870v56,299,103,612,144,934c5278,5036,5304,5272,5326,5512v25,307,45,618,55,938c5388,6684,5390,6918,5386,7154v-18,1028,-144,2095,-432,3159c3566,15415,1,19087,1585,23045r7280,l8865,23112r7724,c18175,19154,14608,15482,13224,10382,12928,9294,12803,8201,12790,7154v-2,-236,,-472,7,-704c12805,6130,12827,5819,12855,5512v21,-240,49,-478,81,-708c12979,4482,13029,4169,13084,3870v45,-244,95,-481,146,-708c13651,1303,14213,69,14213,69r-4902,l9311,,3963,xe" fillcolor="#4e5b6f [3202]" stroked="f">
                  <v:path arrowok="t" o:extrusionok="f"/>
                </v:shape>
                <v:shape id="Google Shape;1255;p55" o:spid="_x0000_s1032" style="position:absolute;left:1363;top:4629;width:3729;height:364;visibility:visible;mso-wrap-style:square;v-text-anchor:middle" coordsize="11392,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" path="m72,1c33,1,1,31,1,69r,971c1,1078,33,1110,72,1110r11250,c11361,1110,11391,1078,11391,1040r,-971c11391,31,11361,1,11322,1l72,1xe" fillcolor="black [3200]" stroked="f">
                  <v:path arrowok="t" o:extrusionok="f"/>
                </v:shape>
                <v:shape id="Google Shape;1256;p55" o:spid="_x0000_s1033" style="position:absolute;left:1876;top:5845;width:2708;height:232;visibility:visible;mso-wrap-style:square;v-text-anchor:middle" coordsize="8273,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" path="m,1c50,228,99,465,144,709r7982,c8171,465,8221,228,8272,1l,1xe" fillcolor="black [3200]" stroked="f">
                  <v:path arrowok="t" o:extrusionok="f"/>
                </v:shape>
                <v:shape id="Google Shape;1257;p55" o:spid="_x0000_s1034" style="position:absolute;left:1970;top:6382;width:2517;height:233;visibility:visible;mso-wrap-style:square;v-text-anchor:middle" coordsize="7691,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" path="m,1c32,233,58,469,80,709r7529,c7630,469,7658,231,7690,1l,1xe" fillcolor="black [3200]" stroked="f">
                  <v:path arrowok="t" o:extrusionok="f"/>
                </v:shape>
                <v:shape id="Google Shape;1258;p55" o:spid="_x0000_s1035" style="position:absolute;left:2015;top:6921;width:2427;height:231;visibility:visible;mso-wrap-style:square;v-text-anchor:middle" coordsize="741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" path="m,c7,234,9,468,5,704r7404,c7407,468,7409,232,7416,l,xe" fillcolor="black [3200]" stroked="f">
                  <v:path arrowok="t" o:extrusionok="f"/>
                </v:shape>
              </v:group>
            </w:pict>
          </mc:Fallback>
        </mc:AlternateContent>
      </w:r>
      <w:r w:rsidRPr="00C500CD">
        <mc:AlternateContent>
          <mc:Choice Requires="wpg">
            <w:drawing>
              <wp:anchor distT="0" distB="0" distL="114300" distR="114300" simplePos="0" relativeHeight="251659264" behindDoc="0" locked="0" layoutInCell="1" allowOverlap="1" wp14:anchorId="78A3556D" wp14:editId="04A49C7D">
                <wp:simplePos x="0" y="0"/>
                <wp:positionH relativeFrom="column">
                  <wp:posOffset>4566213</wp:posOffset>
                </wp:positionH>
                <wp:positionV relativeFrom="paragraph">
                  <wp:posOffset>730595</wp:posOffset>
                </wp:positionV>
                <wp:extent cx="1480050" cy="2830500"/>
                <wp:effectExtent l="0" t="0" r="0" b="8255"/>
                <wp:wrapNone/>
                <wp:docPr id="1259" name="Google Shape;1259;p55"/>
                <wp:cNvGraphicFramePr/>
                <a:graphic xmlns:a="http://schemas.openxmlformats.org/drawingml/2006/main">
                  <a:graphicData uri="http://schemas.microsoft.com/office/word/2010/wordprocessingGroup">
                    <wpg:wgp>
                      <wpg:cNvGrpSpPr/>
                      <wpg:grpSpPr>
                        <a:xfrm>
                          <a:off x="0" y="0"/>
                          <a:ext cx="1480050" cy="2830500"/>
                          <a:chOff x="0" y="0"/>
                          <a:chExt cx="1480050" cy="2830500"/>
                        </a:xfrm>
                      </wpg:grpSpPr>
                      <wps:wsp>
                        <wps:cNvPr id="1707408512" name="Google Shape;1260;p55"/>
                        <wps:cNvSpPr/>
                        <wps:spPr>
                          <a:xfrm>
                            <a:off x="650400" y="834750"/>
                            <a:ext cx="205975" cy="1995750"/>
                          </a:xfrm>
                          <a:custGeom>
                            <a:avLst/>
                            <a:gdLst/>
                            <a:ahLst/>
                            <a:cxnLst/>
                            <a:rect l="l" t="t" r="r" b="b"/>
                            <a:pathLst>
                              <a:path w="8239" h="79830" extrusionOk="0">
                                <a:moveTo>
                                  <a:pt x="2358" y="1"/>
                                </a:moveTo>
                                <a:lnTo>
                                  <a:pt x="1" y="79830"/>
                                </a:lnTo>
                                <a:lnTo>
                                  <a:pt x="8238" y="79830"/>
                                </a:lnTo>
                                <a:lnTo>
                                  <a:pt x="5888" y="1"/>
                                </a:lnTo>
                                <a:close/>
                              </a:path>
                            </a:pathLst>
                          </a:custGeom>
                          <a:solidFill>
                            <a:schemeClr val="dk2"/>
                          </a:solidFill>
                          <a:ln>
                            <a:noFill/>
                          </a:ln>
                        </wps:spPr>
                        <wps:bodyPr spcFirstLastPara="1" wrap="square" lIns="91425" tIns="91425" rIns="91425" bIns="91425" anchor="ctr" anchorCtr="0">
                          <a:noAutofit/>
                        </wps:bodyPr>
                      </wps:wsp>
                      <wps:wsp>
                        <wps:cNvPr id="1790898441" name="Google Shape;1261;p55"/>
                        <wps:cNvSpPr/>
                        <wps:spPr>
                          <a:xfrm>
                            <a:off x="754025" y="834750"/>
                            <a:ext cx="102350" cy="1995750"/>
                          </a:xfrm>
                          <a:custGeom>
                            <a:avLst/>
                            <a:gdLst/>
                            <a:ahLst/>
                            <a:cxnLst/>
                            <a:rect l="l" t="t" r="r" b="b"/>
                            <a:pathLst>
                              <a:path w="4094" h="79830" extrusionOk="0">
                                <a:moveTo>
                                  <a:pt x="1186" y="1"/>
                                </a:moveTo>
                                <a:lnTo>
                                  <a:pt x="0" y="79830"/>
                                </a:lnTo>
                                <a:lnTo>
                                  <a:pt x="4093" y="79830"/>
                                </a:lnTo>
                                <a:lnTo>
                                  <a:pt x="1743" y="1"/>
                                </a:lnTo>
                                <a:close/>
                              </a:path>
                            </a:pathLst>
                          </a:custGeom>
                          <a:solidFill>
                            <a:schemeClr val="dk1"/>
                          </a:solidFill>
                          <a:ln>
                            <a:noFill/>
                          </a:ln>
                        </wps:spPr>
                        <wps:bodyPr spcFirstLastPara="1" wrap="square" lIns="91425" tIns="91425" rIns="91425" bIns="91425" anchor="ctr" anchorCtr="0">
                          <a:noAutofit/>
                        </wps:bodyPr>
                      </wps:wsp>
                      <wps:wsp>
                        <wps:cNvPr id="1184363241" name="Google Shape;1262;p55"/>
                        <wps:cNvSpPr/>
                        <wps:spPr>
                          <a:xfrm>
                            <a:off x="718675" y="779850"/>
                            <a:ext cx="761375" cy="463150"/>
                          </a:xfrm>
                          <a:custGeom>
                            <a:avLst/>
                            <a:gdLst/>
                            <a:ahLst/>
                            <a:cxnLst/>
                            <a:rect l="l" t="t" r="r" b="b"/>
                            <a:pathLst>
                              <a:path w="30455" h="18526" extrusionOk="0">
                                <a:moveTo>
                                  <a:pt x="1253" y="0"/>
                                </a:moveTo>
                                <a:lnTo>
                                  <a:pt x="1" y="2453"/>
                                </a:lnTo>
                                <a:lnTo>
                                  <a:pt x="28939" y="18526"/>
                                </a:lnTo>
                                <a:cubicBezTo>
                                  <a:pt x="28939" y="18526"/>
                                  <a:pt x="30455" y="13993"/>
                                  <a:pt x="22825" y="10098"/>
                                </a:cubicBezTo>
                                <a:cubicBezTo>
                                  <a:pt x="19369" y="8479"/>
                                  <a:pt x="1253" y="0"/>
                                  <a:pt x="1253" y="0"/>
                                </a:cubicBezTo>
                                <a:close/>
                              </a:path>
                            </a:pathLst>
                          </a:custGeom>
                          <a:solidFill>
                            <a:schemeClr val="accent2"/>
                          </a:solidFill>
                          <a:ln>
                            <a:noFill/>
                          </a:ln>
                        </wps:spPr>
                        <wps:bodyPr spcFirstLastPara="1" wrap="square" lIns="91425" tIns="91425" rIns="91425" bIns="91425" anchor="ctr" anchorCtr="0">
                          <a:noAutofit/>
                        </wps:bodyPr>
                      </wps:wsp>
                      <wps:wsp>
                        <wps:cNvPr id="1867356238" name="Google Shape;1263;p55"/>
                        <wps:cNvSpPr/>
                        <wps:spPr>
                          <a:xfrm>
                            <a:off x="736075" y="779850"/>
                            <a:ext cx="743975" cy="463150"/>
                          </a:xfrm>
                          <a:custGeom>
                            <a:avLst/>
                            <a:gdLst/>
                            <a:ahLst/>
                            <a:cxnLst/>
                            <a:rect l="l" t="t" r="r" b="b"/>
                            <a:pathLst>
                              <a:path w="29759" h="18526" extrusionOk="0">
                                <a:moveTo>
                                  <a:pt x="557" y="0"/>
                                </a:moveTo>
                                <a:lnTo>
                                  <a:pt x="0" y="1091"/>
                                </a:lnTo>
                                <a:cubicBezTo>
                                  <a:pt x="2571" y="2299"/>
                                  <a:pt x="18043" y="9541"/>
                                  <a:pt x="21206" y="11020"/>
                                </a:cubicBezTo>
                                <a:cubicBezTo>
                                  <a:pt x="26229" y="13583"/>
                                  <a:pt x="27291" y="16432"/>
                                  <a:pt x="27423" y="18072"/>
                                </a:cubicBezTo>
                                <a:lnTo>
                                  <a:pt x="28243" y="18526"/>
                                </a:lnTo>
                                <a:cubicBezTo>
                                  <a:pt x="28243" y="18526"/>
                                  <a:pt x="29759" y="13993"/>
                                  <a:pt x="22129" y="10098"/>
                                </a:cubicBezTo>
                                <a:cubicBezTo>
                                  <a:pt x="18673" y="8479"/>
                                  <a:pt x="557" y="0"/>
                                  <a:pt x="557" y="0"/>
                                </a:cubicBezTo>
                                <a:close/>
                              </a:path>
                            </a:pathLst>
                          </a:custGeom>
                          <a:solidFill>
                            <a:schemeClr val="accent6"/>
                          </a:solidFill>
                          <a:ln>
                            <a:noFill/>
                          </a:ln>
                        </wps:spPr>
                        <wps:bodyPr spcFirstLastPara="1" wrap="square" lIns="91425" tIns="91425" rIns="91425" bIns="91425" anchor="ctr" anchorCtr="0">
                          <a:noAutofit/>
                        </wps:bodyPr>
                      </wps:wsp>
                      <wps:wsp>
                        <wps:cNvPr id="241497629" name="Google Shape;1264;p55"/>
                        <wps:cNvSpPr/>
                        <wps:spPr>
                          <a:xfrm>
                            <a:off x="0" y="785150"/>
                            <a:ext cx="771975" cy="412850"/>
                          </a:xfrm>
                          <a:custGeom>
                            <a:avLst/>
                            <a:gdLst/>
                            <a:ahLst/>
                            <a:cxnLst/>
                            <a:rect l="l" t="t" r="r" b="b"/>
                            <a:pathLst>
                              <a:path w="30879" h="16514" extrusionOk="0">
                                <a:moveTo>
                                  <a:pt x="29553" y="0"/>
                                </a:moveTo>
                                <a:lnTo>
                                  <a:pt x="0" y="14916"/>
                                </a:lnTo>
                                <a:cubicBezTo>
                                  <a:pt x="0" y="14916"/>
                                  <a:pt x="1219" y="16514"/>
                                  <a:pt x="4122" y="16514"/>
                                </a:cubicBezTo>
                                <a:cubicBezTo>
                                  <a:pt x="5696" y="16514"/>
                                  <a:pt x="7766" y="16044"/>
                                  <a:pt x="10405" y="14594"/>
                                </a:cubicBezTo>
                                <a:cubicBezTo>
                                  <a:pt x="13686" y="12646"/>
                                  <a:pt x="30879" y="2417"/>
                                  <a:pt x="30879" y="2417"/>
                                </a:cubicBezTo>
                                <a:lnTo>
                                  <a:pt x="29553" y="0"/>
                                </a:lnTo>
                                <a:close/>
                              </a:path>
                            </a:pathLst>
                          </a:custGeom>
                          <a:solidFill>
                            <a:schemeClr val="accent2"/>
                          </a:solidFill>
                          <a:ln>
                            <a:noFill/>
                          </a:ln>
                        </wps:spPr>
                        <wps:bodyPr spcFirstLastPara="1" wrap="square" lIns="91425" tIns="91425" rIns="91425" bIns="91425" anchor="ctr" anchorCtr="0">
                          <a:noAutofit/>
                        </wps:bodyPr>
                      </wps:wsp>
                      <wps:wsp>
                        <wps:cNvPr id="1134069164" name="Google Shape;1265;p55"/>
                        <wps:cNvSpPr/>
                        <wps:spPr>
                          <a:xfrm>
                            <a:off x="0" y="817725"/>
                            <a:ext cx="771975" cy="380275"/>
                          </a:xfrm>
                          <a:custGeom>
                            <a:avLst/>
                            <a:gdLst/>
                            <a:ahLst/>
                            <a:cxnLst/>
                            <a:rect l="l" t="t" r="r" b="b"/>
                            <a:pathLst>
                              <a:path w="30879" h="15211" extrusionOk="0">
                                <a:moveTo>
                                  <a:pt x="30264" y="1"/>
                                </a:moveTo>
                                <a:cubicBezTo>
                                  <a:pt x="28169" y="1246"/>
                                  <a:pt x="13092" y="10216"/>
                                  <a:pt x="10039" y="12032"/>
                                </a:cubicBezTo>
                                <a:cubicBezTo>
                                  <a:pt x="7403" y="13478"/>
                                  <a:pt x="5335" y="13946"/>
                                  <a:pt x="3761" y="13946"/>
                                </a:cubicBezTo>
                                <a:cubicBezTo>
                                  <a:pt x="2411" y="13946"/>
                                  <a:pt x="1424" y="13601"/>
                                  <a:pt x="754" y="13232"/>
                                </a:cubicBezTo>
                                <a:lnTo>
                                  <a:pt x="0" y="13613"/>
                                </a:lnTo>
                                <a:cubicBezTo>
                                  <a:pt x="0" y="13613"/>
                                  <a:pt x="1219" y="15211"/>
                                  <a:pt x="4122" y="15211"/>
                                </a:cubicBezTo>
                                <a:cubicBezTo>
                                  <a:pt x="5696" y="15211"/>
                                  <a:pt x="7766" y="14741"/>
                                  <a:pt x="10405" y="13291"/>
                                </a:cubicBezTo>
                                <a:cubicBezTo>
                                  <a:pt x="13686" y="11343"/>
                                  <a:pt x="30879" y="1114"/>
                                  <a:pt x="30879" y="1114"/>
                                </a:cubicBezTo>
                                <a:lnTo>
                                  <a:pt x="30264" y="1"/>
                                </a:lnTo>
                                <a:close/>
                              </a:path>
                            </a:pathLst>
                          </a:custGeom>
                          <a:solidFill>
                            <a:schemeClr val="accent6"/>
                          </a:solidFill>
                          <a:ln>
                            <a:noFill/>
                          </a:ln>
                        </wps:spPr>
                        <wps:bodyPr spcFirstLastPara="1" wrap="square" lIns="91425" tIns="91425" rIns="91425" bIns="91425" anchor="ctr" anchorCtr="0">
                          <a:noAutofit/>
                        </wps:bodyPr>
                      </wps:wsp>
                      <wps:wsp>
                        <wps:cNvPr id="1183002056" name="Google Shape;1266;p55"/>
                        <wps:cNvSpPr/>
                        <wps:spPr>
                          <a:xfrm>
                            <a:off x="694875" y="0"/>
                            <a:ext cx="118300" cy="827100"/>
                          </a:xfrm>
                          <a:custGeom>
                            <a:avLst/>
                            <a:gdLst/>
                            <a:ahLst/>
                            <a:cxnLst/>
                            <a:rect l="l" t="t" r="r" b="b"/>
                            <a:pathLst>
                              <a:path w="4732" h="33084" extrusionOk="0">
                                <a:moveTo>
                                  <a:pt x="4731" y="1"/>
                                </a:moveTo>
                                <a:cubicBezTo>
                                  <a:pt x="4731" y="1"/>
                                  <a:pt x="1" y="719"/>
                                  <a:pt x="1" y="9286"/>
                                </a:cubicBezTo>
                                <a:cubicBezTo>
                                  <a:pt x="133" y="13093"/>
                                  <a:pt x="828" y="33083"/>
                                  <a:pt x="828" y="33083"/>
                                </a:cubicBezTo>
                                <a:lnTo>
                                  <a:pt x="3582" y="33083"/>
                                </a:lnTo>
                                <a:lnTo>
                                  <a:pt x="4731" y="1"/>
                                </a:lnTo>
                                <a:close/>
                              </a:path>
                            </a:pathLst>
                          </a:custGeom>
                          <a:solidFill>
                            <a:schemeClr val="accent2"/>
                          </a:solidFill>
                          <a:ln>
                            <a:noFill/>
                          </a:ln>
                        </wps:spPr>
                        <wps:bodyPr spcFirstLastPara="1" wrap="square" lIns="91425" tIns="91425" rIns="91425" bIns="91425" anchor="ctr" anchorCtr="0">
                          <a:noAutofit/>
                        </wps:bodyPr>
                      </wps:wsp>
                      <wps:wsp>
                        <wps:cNvPr id="189010153" name="Google Shape;1267;p55"/>
                        <wps:cNvSpPr/>
                        <wps:spPr>
                          <a:xfrm>
                            <a:off x="694875" y="0"/>
                            <a:ext cx="118300" cy="827100"/>
                          </a:xfrm>
                          <a:custGeom>
                            <a:avLst/>
                            <a:gdLst/>
                            <a:ahLst/>
                            <a:cxnLst/>
                            <a:rect l="l" t="t" r="r" b="b"/>
                            <a:pathLst>
                              <a:path w="4732" h="33084" extrusionOk="0">
                                <a:moveTo>
                                  <a:pt x="4731" y="1"/>
                                </a:moveTo>
                                <a:cubicBezTo>
                                  <a:pt x="4731" y="1"/>
                                  <a:pt x="1" y="719"/>
                                  <a:pt x="1" y="9286"/>
                                </a:cubicBezTo>
                                <a:cubicBezTo>
                                  <a:pt x="133" y="13093"/>
                                  <a:pt x="828" y="33083"/>
                                  <a:pt x="828" y="33083"/>
                                </a:cubicBezTo>
                                <a:lnTo>
                                  <a:pt x="1934" y="33083"/>
                                </a:lnTo>
                                <a:cubicBezTo>
                                  <a:pt x="1934" y="33083"/>
                                  <a:pt x="1238" y="13093"/>
                                  <a:pt x="1107" y="9286"/>
                                </a:cubicBezTo>
                                <a:cubicBezTo>
                                  <a:pt x="1107" y="3428"/>
                                  <a:pt x="3318" y="1246"/>
                                  <a:pt x="4717" y="447"/>
                                </a:cubicBezTo>
                                <a:lnTo>
                                  <a:pt x="4731" y="1"/>
                                </a:lnTo>
                                <a:close/>
                              </a:path>
                            </a:pathLst>
                          </a:custGeom>
                          <a:solidFill>
                            <a:schemeClr val="accent6"/>
                          </a:solidFill>
                          <a:ln>
                            <a:noFill/>
                          </a:ln>
                        </wps:spPr>
                        <wps:bodyPr spcFirstLastPara="1" wrap="square" lIns="91425" tIns="91425" rIns="91425" bIns="91425" anchor="ctr" anchorCtr="0">
                          <a:noAutofit/>
                        </wps:bodyPr>
                      </wps:wsp>
                      <wps:wsp>
                        <wps:cNvPr id="1587566993" name="Google Shape;1268;p55"/>
                        <wps:cNvSpPr/>
                        <wps:spPr>
                          <a:xfrm>
                            <a:off x="654050" y="726200"/>
                            <a:ext cx="198650" cy="198650"/>
                          </a:xfrm>
                          <a:custGeom>
                            <a:avLst/>
                            <a:gdLst/>
                            <a:ahLst/>
                            <a:cxnLst/>
                            <a:rect l="l" t="t" r="r" b="b"/>
                            <a:pathLst>
                              <a:path w="7946" h="7946" extrusionOk="0">
                                <a:moveTo>
                                  <a:pt x="3977" y="1"/>
                                </a:moveTo>
                                <a:cubicBezTo>
                                  <a:pt x="1780" y="1"/>
                                  <a:pt x="1" y="1780"/>
                                  <a:pt x="1" y="3977"/>
                                </a:cubicBezTo>
                                <a:cubicBezTo>
                                  <a:pt x="1" y="6166"/>
                                  <a:pt x="1780" y="7945"/>
                                  <a:pt x="3977" y="7945"/>
                                </a:cubicBezTo>
                                <a:cubicBezTo>
                                  <a:pt x="6166" y="7945"/>
                                  <a:pt x="7946" y="6166"/>
                                  <a:pt x="7946" y="3977"/>
                                </a:cubicBezTo>
                                <a:cubicBezTo>
                                  <a:pt x="7946" y="1780"/>
                                  <a:pt x="6166" y="1"/>
                                  <a:pt x="3977" y="1"/>
                                </a:cubicBezTo>
                                <a:close/>
                              </a:path>
                            </a:pathLst>
                          </a:custGeom>
                          <a:solidFill>
                            <a:schemeClr val="accent6"/>
                          </a:solidFill>
                          <a:ln>
                            <a:noFill/>
                          </a:ln>
                        </wps:spPr>
                        <wps:bodyPr spcFirstLastPara="1" wrap="square" lIns="91425" tIns="91425" rIns="91425" bIns="91425" anchor="ctr" anchorCtr="0">
                          <a:noAutofit/>
                        </wps:bodyPr>
                      </wps:wsp>
                      <wps:wsp>
                        <wps:cNvPr id="1965210775" name="Google Shape;1269;p55"/>
                        <wps:cNvSpPr/>
                        <wps:spPr>
                          <a:xfrm>
                            <a:off x="704225" y="776375"/>
                            <a:ext cx="98500" cy="98325"/>
                          </a:xfrm>
                          <a:custGeom>
                            <a:avLst/>
                            <a:gdLst/>
                            <a:ahLst/>
                            <a:cxnLst/>
                            <a:rect l="l" t="t" r="r" b="b"/>
                            <a:pathLst>
                              <a:path w="3940" h="3933" extrusionOk="0">
                                <a:moveTo>
                                  <a:pt x="1970" y="0"/>
                                </a:moveTo>
                                <a:cubicBezTo>
                                  <a:pt x="879" y="0"/>
                                  <a:pt x="0" y="879"/>
                                  <a:pt x="0" y="1970"/>
                                </a:cubicBezTo>
                                <a:cubicBezTo>
                                  <a:pt x="0" y="3053"/>
                                  <a:pt x="879" y="3932"/>
                                  <a:pt x="1970" y="3932"/>
                                </a:cubicBezTo>
                                <a:cubicBezTo>
                                  <a:pt x="3054" y="3932"/>
                                  <a:pt x="3940" y="3053"/>
                                  <a:pt x="3940" y="1970"/>
                                </a:cubicBezTo>
                                <a:cubicBezTo>
                                  <a:pt x="3940" y="879"/>
                                  <a:pt x="3054" y="0"/>
                                  <a:pt x="1970" y="0"/>
                                </a:cubicBezTo>
                                <a:close/>
                              </a:path>
                            </a:pathLst>
                          </a:custGeom>
                          <a:solidFill>
                            <a:schemeClr val="accent3"/>
                          </a:solidFill>
                          <a:ln>
                            <a:noFill/>
                          </a:ln>
                        </wps:spPr>
                        <wps:bodyPr spcFirstLastPara="1" wrap="square" lIns="91425" tIns="91425" rIns="91425" bIns="91425" anchor="ctr" anchorCtr="0">
                          <a:noAutofit/>
                        </wps:bodyPr>
                      </wps:wsp>
                    </wpg:wgp>
                  </a:graphicData>
                </a:graphic>
              </wp:anchor>
            </w:drawing>
          </mc:Choice>
          <mc:Fallback>
            <w:pict>
              <v:group w14:anchorId="2373C3C1" id="Google Shape;1259;p55" o:spid="_x0000_s1026" style="position:absolute;margin-left:359.55pt;margin-top:57.55pt;width:116.55pt;height:222.85pt;z-index:251659264" coordsize="14800,28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">
                <v:shape id="Google Shape;1260;p55" o:spid="_x0000_s1027" style="position:absolute;left:6504;top:8347;width:2059;height:19958;visibility:visible;mso-wrap-style:square;v-text-anchor:middle" coordsize="8239,7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" path="m2358,1l1,79830r8237,l5888,1,2358,1xe" fillcolor="#4e5b6f [3202]" stroked="f">
                  <v:path arrowok="t" o:extrusionok="f"/>
                </v:shape>
                <v:shape id="Google Shape;1261;p55" o:spid="_x0000_s1028" style="position:absolute;left:7540;top:8347;width:1023;height:19958;visibility:visible;mso-wrap-style:square;v-text-anchor:middle" coordsize="4094,7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" path="m1186,1l,79830r4093,l1743,1r-557,xe" fillcolor="black [3200]" stroked="f">
                  <v:path arrowok="t" o:extrusionok="f"/>
                </v:shape>
                <v:shape id="Google Shape;1262;p55" o:spid="_x0000_s1029" style="position:absolute;left:7186;top:7798;width:7614;height:4632;visibility:visible;mso-wrap-style:square;v-text-anchor:middle" coordsize="30455,18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" path="m1253,l1,2453,28939,18526v,,1516,-4533,-6114,-8428c19369,8479,1253,,1253,xe" fillcolor="#ea157a [3205]" stroked="f">
                  <v:path arrowok="t" o:extrusionok="f"/>
                </v:shape>
                <v:shape id="Google Shape;1263;p55" o:spid="_x0000_s1030" style="position:absolute;left:7360;top:7798;width:7440;height:4632;visibility:visible;mso-wrap-style:square;v-text-anchor:middle" coordsize="29759,18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" path="m557,l,1091v2571,1208,18043,8450,21206,9929c26229,13583,27291,16432,27423,18072r820,454c28243,18526,29759,13993,22129,10098,18673,8479,557,,557,xe" fillcolor="#1ab39f [3209]" stroked="f">
                  <v:path arrowok="t" o:extrusionok="f"/>
                </v:shape>
                <v:shape id="Google Shape;1264;p55" o:spid="_x0000_s1031" style="position:absolute;top:7851;width:7719;height:4129;visibility:visible;mso-wrap-style:square;v-text-anchor:middle" coordsize="30879,16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" path="m29553,l,14916v,,1219,1598,4122,1598c5696,16514,7766,16044,10405,14594,13686,12646,30879,2417,30879,2417l29553,xe" fillcolor="#ea157a [3205]" stroked="f">
                  <v:path arrowok="t" o:extrusionok="f"/>
                </v:shape>
                <v:shape id="Google Shape;1265;p55" o:spid="_x0000_s1032" style="position:absolute;top:8177;width:7719;height:3803;visibility:visible;mso-wrap-style:square;v-text-anchor:middle" coordsize="30879,15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" path="m30264,1c28169,1246,13092,10216,10039,12032,7403,13478,5335,13946,3761,13946v-1350,,-2337,-345,-3007,-714l,13613v,,1219,1598,4122,1598c5696,15211,7766,14741,10405,13291,13686,11343,30879,1114,30879,1114l30264,1xe" fillcolor="#1ab39f [3209]" stroked="f">
                  <v:path arrowok="t" o:extrusionok="f"/>
                </v:shape>
                <v:shape id="Google Shape;1266;p55" o:spid="_x0000_s1033" style="position:absolute;left:6948;width:1183;height:8271;visibility:visible;mso-wrap-style:square;v-text-anchor:middle" coordsize="4732,33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" path="m4731,1c4731,1,1,719,1,9286v132,3807,827,23797,827,23797l3582,33083,4731,1xe" fillcolor="#ea157a [3205]" stroked="f">
                  <v:path arrowok="t" o:extrusionok="f"/>
                </v:shape>
                <v:shape id="Google Shape;1267;p55" o:spid="_x0000_s1034" style="position:absolute;left:6948;width:1183;height:8271;visibility:visible;mso-wrap-style:square;v-text-anchor:middle" coordsize="4732,33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" path="m4731,1c4731,1,1,719,1,9286v132,3807,827,23797,827,23797l1934,33083v,,-696,-19990,-827,-23797c1107,3428,3318,1246,4717,447l4731,1xe" fillcolor="#1ab39f [3209]" stroked="f">
                  <v:path arrowok="t" o:extrusionok="f"/>
                </v:shape>
                <v:shape id="Google Shape;1268;p55" o:spid="_x0000_s1035" style="position:absolute;left:6540;top:7262;width:1987;height:1986;visibility:visible;mso-wrap-style:square;v-text-anchor:middle" coordsize="7946,7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" path="m3977,1c1780,1,1,1780,1,3977v,2189,1779,3968,3976,3968c6166,7945,7946,6166,7946,3977,7946,1780,6166,1,3977,1xe" fillcolor="#1ab39f [3209]" stroked="f">
                  <v:path arrowok="t" o:extrusionok="f"/>
                </v:shape>
                <v:shape id="Google Shape;1269;p55" o:spid="_x0000_s1036" style="position:absolute;left:7042;top:7763;width:985;height:984;visibility:visible;mso-wrap-style:square;v-text-anchor:middle" coordsize="3940,3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" path="m1970,c879,,,879,,1970,,3053,879,3932,1970,3932v1084,,1970,-879,1970,-1962c3940,879,3054,,1970,xe" fillcolor="#feb80a [3206]" stroked="f">
                  <v:path arrowok="t" o:extrusionok="f"/>
                </v:shape>
              </v:group>
            </w:pict>
          </mc:Fallback>
        </mc:AlternateContent>
      </w:r>
      <w:r w:rsidR="0094175E">
        <w:t>Abdalla Osman Abdelrahiem Mohamed</w:t>
      </w:r>
      <w:r w:rsidR="00C6554A">
        <w:t xml:space="preserve"> | </w:t>
      </w:r>
      <w:r>
        <w:t>22</w:t>
      </w:r>
      <w:r w:rsidR="0094175E">
        <w:t>/11/2025</w:t>
      </w:r>
      <w:r w:rsidR="00C6554A">
        <w:br w:type="page"/>
      </w:r>
    </w:p>
    <w:sdt>
      <w:sdtPr>
        <w:rPr>
          <w:rFonts w:asciiTheme="minorHAnsi" w:eastAsiaTheme="minorHAnsi" w:hAnsiTheme="minorHAnsi" w:cstheme="minorBidi"/>
          <w:color w:val="595959" w:themeColor="text1" w:themeTint="A6"/>
          <w:sz w:val="22"/>
          <w:szCs w:val="22"/>
        </w:rPr>
        <w:id w:val="1293710186"/>
        <w:docPartObj>
          <w:docPartGallery w:val="Table of Contents"/>
          <w:docPartUnique/>
        </w:docPartObj>
      </w:sdtPr>
      <w:sdtEndPr>
        <w:rPr>
          <w:b/>
          <w:bCs/>
          <w:noProof/>
        </w:rPr>
      </w:sdtEndPr>
      <w:sdtContent>
        <w:p w14:paraId="4C2AA2C2" w14:textId="287834CC" w:rsidR="0094175E" w:rsidRDefault="0094175E">
          <w:pPr>
            <w:pStyle w:val="TOCHeading"/>
          </w:pPr>
          <w:r>
            <w:t>Contents</w:t>
          </w:r>
        </w:p>
        <w:p w14:paraId="342EFCB4" w14:textId="71239D76" w:rsidR="00F24362" w:rsidRDefault="0094175E">
          <w:pPr>
            <w:pStyle w:val="TOC1"/>
            <w:tabs>
              <w:tab w:val="left" w:pos="480"/>
              <w:tab w:val="right" w:leader="dot" w:pos="8630"/>
            </w:tabs>
            <w:rPr>
              <w:rFonts w:eastAsiaTheme="minorEastAsia"/>
              <w:noProof/>
              <w:color w:val="auto"/>
              <w:kern w:val="2"/>
              <w:sz w:val="24"/>
              <w:szCs w:val="24"/>
              <w14:ligatures w14:val="standardContextual"/>
            </w:rPr>
          </w:pPr>
          <w:r>
            <w:fldChar w:fldCharType="begin"/>
          </w:r>
          <w:r>
            <w:instrText xml:space="preserve"> TOC \o "1-3" \h \z \u </w:instrText>
          </w:r>
          <w:r>
            <w:fldChar w:fldCharType="separate"/>
          </w:r>
          <w:hyperlink w:anchor="_Toc214745189" w:history="1">
            <w:r w:rsidR="00F24362" w:rsidRPr="00142B1E">
              <w:rPr>
                <w:rStyle w:val="Hyperlink"/>
                <w:noProof/>
              </w:rPr>
              <w:t>1.</w:t>
            </w:r>
            <w:r w:rsidR="00F24362">
              <w:rPr>
                <w:rFonts w:eastAsiaTheme="minorEastAsia"/>
                <w:noProof/>
                <w:color w:val="auto"/>
                <w:kern w:val="2"/>
                <w:sz w:val="24"/>
                <w:szCs w:val="24"/>
                <w14:ligatures w14:val="standardContextual"/>
              </w:rPr>
              <w:tab/>
            </w:r>
            <w:r w:rsidR="00F24362" w:rsidRPr="00142B1E">
              <w:rPr>
                <w:rStyle w:val="Hyperlink"/>
                <w:noProof/>
              </w:rPr>
              <w:t>Introduction</w:t>
            </w:r>
            <w:r w:rsidR="00F24362">
              <w:rPr>
                <w:noProof/>
                <w:webHidden/>
              </w:rPr>
              <w:tab/>
            </w:r>
            <w:r w:rsidR="00F24362">
              <w:rPr>
                <w:noProof/>
                <w:webHidden/>
              </w:rPr>
              <w:fldChar w:fldCharType="begin"/>
            </w:r>
            <w:r w:rsidR="00F24362">
              <w:rPr>
                <w:noProof/>
                <w:webHidden/>
              </w:rPr>
              <w:instrText xml:space="preserve"> PAGEREF _Toc214745189 \h </w:instrText>
            </w:r>
            <w:r w:rsidR="00F24362">
              <w:rPr>
                <w:noProof/>
                <w:webHidden/>
              </w:rPr>
            </w:r>
            <w:r w:rsidR="00F24362">
              <w:rPr>
                <w:noProof/>
                <w:webHidden/>
              </w:rPr>
              <w:fldChar w:fldCharType="separate"/>
            </w:r>
            <w:r w:rsidR="001A122A">
              <w:rPr>
                <w:noProof/>
                <w:webHidden/>
              </w:rPr>
              <w:t>2</w:t>
            </w:r>
            <w:r w:rsidR="00F24362">
              <w:rPr>
                <w:noProof/>
                <w:webHidden/>
              </w:rPr>
              <w:fldChar w:fldCharType="end"/>
            </w:r>
          </w:hyperlink>
        </w:p>
        <w:p w14:paraId="09A16108" w14:textId="0E026C05" w:rsidR="00F24362" w:rsidRDefault="00F24362">
          <w:pPr>
            <w:pStyle w:val="TOC1"/>
            <w:tabs>
              <w:tab w:val="left" w:pos="480"/>
              <w:tab w:val="right" w:leader="dot" w:pos="8630"/>
            </w:tabs>
            <w:rPr>
              <w:rFonts w:eastAsiaTheme="minorEastAsia"/>
              <w:noProof/>
              <w:color w:val="auto"/>
              <w:kern w:val="2"/>
              <w:sz w:val="24"/>
              <w:szCs w:val="24"/>
              <w14:ligatures w14:val="standardContextual"/>
            </w:rPr>
          </w:pPr>
          <w:hyperlink w:anchor="_Toc214745190" w:history="1">
            <w:r w:rsidRPr="00142B1E">
              <w:rPr>
                <w:rStyle w:val="Hyperlink"/>
                <w:noProof/>
              </w:rPr>
              <w:t>2.</w:t>
            </w:r>
            <w:r>
              <w:rPr>
                <w:rFonts w:eastAsiaTheme="minorEastAsia"/>
                <w:noProof/>
                <w:color w:val="auto"/>
                <w:kern w:val="2"/>
                <w:sz w:val="24"/>
                <w:szCs w:val="24"/>
                <w14:ligatures w14:val="standardContextual"/>
              </w:rPr>
              <w:tab/>
            </w:r>
            <w:r w:rsidRPr="00142B1E">
              <w:rPr>
                <w:rStyle w:val="Hyperlink"/>
                <w:noProof/>
              </w:rPr>
              <w:t>Problem Statement</w:t>
            </w:r>
            <w:r>
              <w:rPr>
                <w:noProof/>
                <w:webHidden/>
              </w:rPr>
              <w:tab/>
            </w:r>
            <w:r>
              <w:rPr>
                <w:noProof/>
                <w:webHidden/>
              </w:rPr>
              <w:fldChar w:fldCharType="begin"/>
            </w:r>
            <w:r>
              <w:rPr>
                <w:noProof/>
                <w:webHidden/>
              </w:rPr>
              <w:instrText xml:space="preserve"> PAGEREF _Toc214745190 \h </w:instrText>
            </w:r>
            <w:r>
              <w:rPr>
                <w:noProof/>
                <w:webHidden/>
              </w:rPr>
            </w:r>
            <w:r>
              <w:rPr>
                <w:noProof/>
                <w:webHidden/>
              </w:rPr>
              <w:fldChar w:fldCharType="separate"/>
            </w:r>
            <w:r w:rsidR="001A122A">
              <w:rPr>
                <w:noProof/>
                <w:webHidden/>
              </w:rPr>
              <w:t>2</w:t>
            </w:r>
            <w:r>
              <w:rPr>
                <w:noProof/>
                <w:webHidden/>
              </w:rPr>
              <w:fldChar w:fldCharType="end"/>
            </w:r>
          </w:hyperlink>
        </w:p>
        <w:p w14:paraId="0F142901" w14:textId="4CAF7668" w:rsidR="00F24362" w:rsidRDefault="00F24362">
          <w:pPr>
            <w:pStyle w:val="TOC1"/>
            <w:tabs>
              <w:tab w:val="left" w:pos="480"/>
              <w:tab w:val="right" w:leader="dot" w:pos="8630"/>
            </w:tabs>
            <w:rPr>
              <w:rFonts w:eastAsiaTheme="minorEastAsia"/>
              <w:noProof/>
              <w:color w:val="auto"/>
              <w:kern w:val="2"/>
              <w:sz w:val="24"/>
              <w:szCs w:val="24"/>
              <w14:ligatures w14:val="standardContextual"/>
            </w:rPr>
          </w:pPr>
          <w:hyperlink w:anchor="_Toc214745191" w:history="1">
            <w:r w:rsidRPr="00142B1E">
              <w:rPr>
                <w:rStyle w:val="Hyperlink"/>
                <w:noProof/>
              </w:rPr>
              <w:t>3.</w:t>
            </w:r>
            <w:r>
              <w:rPr>
                <w:rFonts w:eastAsiaTheme="minorEastAsia"/>
                <w:noProof/>
                <w:color w:val="auto"/>
                <w:kern w:val="2"/>
                <w:sz w:val="24"/>
                <w:szCs w:val="24"/>
                <w14:ligatures w14:val="standardContextual"/>
              </w:rPr>
              <w:tab/>
            </w:r>
            <w:r w:rsidRPr="00142B1E">
              <w:rPr>
                <w:rStyle w:val="Hyperlink"/>
                <w:noProof/>
              </w:rPr>
              <w:t>Objective</w:t>
            </w:r>
            <w:r>
              <w:rPr>
                <w:noProof/>
                <w:webHidden/>
              </w:rPr>
              <w:tab/>
            </w:r>
            <w:r>
              <w:rPr>
                <w:noProof/>
                <w:webHidden/>
              </w:rPr>
              <w:fldChar w:fldCharType="begin"/>
            </w:r>
            <w:r>
              <w:rPr>
                <w:noProof/>
                <w:webHidden/>
              </w:rPr>
              <w:instrText xml:space="preserve"> PAGEREF _Toc214745191 \h </w:instrText>
            </w:r>
            <w:r>
              <w:rPr>
                <w:noProof/>
                <w:webHidden/>
              </w:rPr>
            </w:r>
            <w:r>
              <w:rPr>
                <w:noProof/>
                <w:webHidden/>
              </w:rPr>
              <w:fldChar w:fldCharType="separate"/>
            </w:r>
            <w:r w:rsidR="001A122A">
              <w:rPr>
                <w:noProof/>
                <w:webHidden/>
              </w:rPr>
              <w:t>2</w:t>
            </w:r>
            <w:r>
              <w:rPr>
                <w:noProof/>
                <w:webHidden/>
              </w:rPr>
              <w:fldChar w:fldCharType="end"/>
            </w:r>
          </w:hyperlink>
        </w:p>
        <w:p w14:paraId="1375CE94" w14:textId="794A221C" w:rsidR="00F24362" w:rsidRDefault="00F24362">
          <w:pPr>
            <w:pStyle w:val="TOC1"/>
            <w:tabs>
              <w:tab w:val="left" w:pos="480"/>
              <w:tab w:val="right" w:leader="dot" w:pos="8630"/>
            </w:tabs>
            <w:rPr>
              <w:rFonts w:eastAsiaTheme="minorEastAsia"/>
              <w:noProof/>
              <w:color w:val="auto"/>
              <w:kern w:val="2"/>
              <w:sz w:val="24"/>
              <w:szCs w:val="24"/>
              <w14:ligatures w14:val="standardContextual"/>
            </w:rPr>
          </w:pPr>
          <w:hyperlink w:anchor="_Toc214745192" w:history="1">
            <w:r w:rsidRPr="00142B1E">
              <w:rPr>
                <w:rStyle w:val="Hyperlink"/>
                <w:noProof/>
              </w:rPr>
              <w:t>4.</w:t>
            </w:r>
            <w:r>
              <w:rPr>
                <w:rFonts w:eastAsiaTheme="minorEastAsia"/>
                <w:noProof/>
                <w:color w:val="auto"/>
                <w:kern w:val="2"/>
                <w:sz w:val="24"/>
                <w:szCs w:val="24"/>
                <w14:ligatures w14:val="standardContextual"/>
              </w:rPr>
              <w:tab/>
            </w:r>
            <w:r w:rsidRPr="00142B1E">
              <w:rPr>
                <w:rStyle w:val="Hyperlink"/>
                <w:noProof/>
              </w:rPr>
              <w:t>Target Audiences</w:t>
            </w:r>
            <w:r>
              <w:rPr>
                <w:noProof/>
                <w:webHidden/>
              </w:rPr>
              <w:tab/>
            </w:r>
            <w:r>
              <w:rPr>
                <w:noProof/>
                <w:webHidden/>
              </w:rPr>
              <w:fldChar w:fldCharType="begin"/>
            </w:r>
            <w:r>
              <w:rPr>
                <w:noProof/>
                <w:webHidden/>
              </w:rPr>
              <w:instrText xml:space="preserve"> PAGEREF _Toc214745192 \h </w:instrText>
            </w:r>
            <w:r>
              <w:rPr>
                <w:noProof/>
                <w:webHidden/>
              </w:rPr>
            </w:r>
            <w:r>
              <w:rPr>
                <w:noProof/>
                <w:webHidden/>
              </w:rPr>
              <w:fldChar w:fldCharType="separate"/>
            </w:r>
            <w:r w:rsidR="001A122A">
              <w:rPr>
                <w:noProof/>
                <w:webHidden/>
              </w:rPr>
              <w:t>3</w:t>
            </w:r>
            <w:r>
              <w:rPr>
                <w:noProof/>
                <w:webHidden/>
              </w:rPr>
              <w:fldChar w:fldCharType="end"/>
            </w:r>
          </w:hyperlink>
        </w:p>
        <w:p w14:paraId="2982B49F" w14:textId="4EFEAB30" w:rsidR="00F24362" w:rsidRDefault="00F24362">
          <w:pPr>
            <w:pStyle w:val="TOC1"/>
            <w:tabs>
              <w:tab w:val="left" w:pos="480"/>
              <w:tab w:val="right" w:leader="dot" w:pos="8630"/>
            </w:tabs>
            <w:rPr>
              <w:rFonts w:eastAsiaTheme="minorEastAsia"/>
              <w:noProof/>
              <w:color w:val="auto"/>
              <w:kern w:val="2"/>
              <w:sz w:val="24"/>
              <w:szCs w:val="24"/>
              <w14:ligatures w14:val="standardContextual"/>
            </w:rPr>
          </w:pPr>
          <w:hyperlink w:anchor="_Toc214745193" w:history="1">
            <w:r w:rsidRPr="00142B1E">
              <w:rPr>
                <w:rStyle w:val="Hyperlink"/>
                <w:noProof/>
              </w:rPr>
              <w:t>5.</w:t>
            </w:r>
            <w:r>
              <w:rPr>
                <w:rFonts w:eastAsiaTheme="minorEastAsia"/>
                <w:noProof/>
                <w:color w:val="auto"/>
                <w:kern w:val="2"/>
                <w:sz w:val="24"/>
                <w:szCs w:val="24"/>
                <w14:ligatures w14:val="standardContextual"/>
              </w:rPr>
              <w:tab/>
            </w:r>
            <w:r w:rsidRPr="00142B1E">
              <w:rPr>
                <w:rStyle w:val="Hyperlink"/>
                <w:noProof/>
              </w:rPr>
              <w:t>Data Set</w:t>
            </w:r>
            <w:r>
              <w:rPr>
                <w:noProof/>
                <w:webHidden/>
              </w:rPr>
              <w:tab/>
            </w:r>
            <w:r>
              <w:rPr>
                <w:noProof/>
                <w:webHidden/>
              </w:rPr>
              <w:fldChar w:fldCharType="begin"/>
            </w:r>
            <w:r>
              <w:rPr>
                <w:noProof/>
                <w:webHidden/>
              </w:rPr>
              <w:instrText xml:space="preserve"> PAGEREF _Toc214745193 \h </w:instrText>
            </w:r>
            <w:r>
              <w:rPr>
                <w:noProof/>
                <w:webHidden/>
              </w:rPr>
            </w:r>
            <w:r>
              <w:rPr>
                <w:noProof/>
                <w:webHidden/>
              </w:rPr>
              <w:fldChar w:fldCharType="separate"/>
            </w:r>
            <w:r w:rsidR="001A122A">
              <w:rPr>
                <w:noProof/>
                <w:webHidden/>
              </w:rPr>
              <w:t>3</w:t>
            </w:r>
            <w:r>
              <w:rPr>
                <w:noProof/>
                <w:webHidden/>
              </w:rPr>
              <w:fldChar w:fldCharType="end"/>
            </w:r>
          </w:hyperlink>
        </w:p>
        <w:p w14:paraId="1657FBB9" w14:textId="0CEF380B" w:rsidR="00F24362" w:rsidRDefault="00F24362">
          <w:pPr>
            <w:pStyle w:val="TOC1"/>
            <w:tabs>
              <w:tab w:val="left" w:pos="480"/>
              <w:tab w:val="right" w:leader="dot" w:pos="8630"/>
            </w:tabs>
            <w:rPr>
              <w:rFonts w:eastAsiaTheme="minorEastAsia"/>
              <w:noProof/>
              <w:color w:val="auto"/>
              <w:kern w:val="2"/>
              <w:sz w:val="24"/>
              <w:szCs w:val="24"/>
              <w14:ligatures w14:val="standardContextual"/>
            </w:rPr>
          </w:pPr>
          <w:hyperlink w:anchor="_Toc214745194" w:history="1">
            <w:r w:rsidRPr="00142B1E">
              <w:rPr>
                <w:rStyle w:val="Hyperlink"/>
                <w:noProof/>
              </w:rPr>
              <w:t>6.</w:t>
            </w:r>
            <w:r>
              <w:rPr>
                <w:rFonts w:eastAsiaTheme="minorEastAsia"/>
                <w:noProof/>
                <w:color w:val="auto"/>
                <w:kern w:val="2"/>
                <w:sz w:val="24"/>
                <w:szCs w:val="24"/>
                <w14:ligatures w14:val="standardContextual"/>
              </w:rPr>
              <w:tab/>
            </w:r>
            <w:r w:rsidRPr="00142B1E">
              <w:rPr>
                <w:rStyle w:val="Hyperlink"/>
                <w:noProof/>
              </w:rPr>
              <w:t>Data Handling</w:t>
            </w:r>
            <w:r>
              <w:rPr>
                <w:noProof/>
                <w:webHidden/>
              </w:rPr>
              <w:tab/>
            </w:r>
            <w:r>
              <w:rPr>
                <w:noProof/>
                <w:webHidden/>
              </w:rPr>
              <w:fldChar w:fldCharType="begin"/>
            </w:r>
            <w:r>
              <w:rPr>
                <w:noProof/>
                <w:webHidden/>
              </w:rPr>
              <w:instrText xml:space="preserve"> PAGEREF _Toc214745194 \h </w:instrText>
            </w:r>
            <w:r>
              <w:rPr>
                <w:noProof/>
                <w:webHidden/>
              </w:rPr>
            </w:r>
            <w:r>
              <w:rPr>
                <w:noProof/>
                <w:webHidden/>
              </w:rPr>
              <w:fldChar w:fldCharType="separate"/>
            </w:r>
            <w:r w:rsidR="001A122A">
              <w:rPr>
                <w:noProof/>
                <w:webHidden/>
              </w:rPr>
              <w:t>5</w:t>
            </w:r>
            <w:r>
              <w:rPr>
                <w:noProof/>
                <w:webHidden/>
              </w:rPr>
              <w:fldChar w:fldCharType="end"/>
            </w:r>
          </w:hyperlink>
        </w:p>
        <w:p w14:paraId="4860B861" w14:textId="1C0CA843" w:rsidR="00F24362" w:rsidRDefault="00F24362">
          <w:pPr>
            <w:pStyle w:val="TOC1"/>
            <w:tabs>
              <w:tab w:val="left" w:pos="480"/>
              <w:tab w:val="right" w:leader="dot" w:pos="8630"/>
            </w:tabs>
            <w:rPr>
              <w:rFonts w:eastAsiaTheme="minorEastAsia"/>
              <w:noProof/>
              <w:color w:val="auto"/>
              <w:kern w:val="2"/>
              <w:sz w:val="24"/>
              <w:szCs w:val="24"/>
              <w14:ligatures w14:val="standardContextual"/>
            </w:rPr>
          </w:pPr>
          <w:hyperlink w:anchor="_Toc214745195" w:history="1">
            <w:r w:rsidRPr="00142B1E">
              <w:rPr>
                <w:rStyle w:val="Hyperlink"/>
                <w:noProof/>
              </w:rPr>
              <w:t>7.</w:t>
            </w:r>
            <w:r>
              <w:rPr>
                <w:rFonts w:eastAsiaTheme="minorEastAsia"/>
                <w:noProof/>
                <w:color w:val="auto"/>
                <w:kern w:val="2"/>
                <w:sz w:val="24"/>
                <w:szCs w:val="24"/>
                <w14:ligatures w14:val="standardContextual"/>
              </w:rPr>
              <w:tab/>
            </w:r>
            <w:r w:rsidRPr="00142B1E">
              <w:rPr>
                <w:rStyle w:val="Hyperlink"/>
                <w:noProof/>
              </w:rPr>
              <w:t>Analysis and Findings</w:t>
            </w:r>
            <w:r>
              <w:rPr>
                <w:noProof/>
                <w:webHidden/>
              </w:rPr>
              <w:tab/>
            </w:r>
            <w:r>
              <w:rPr>
                <w:noProof/>
                <w:webHidden/>
              </w:rPr>
              <w:fldChar w:fldCharType="begin"/>
            </w:r>
            <w:r>
              <w:rPr>
                <w:noProof/>
                <w:webHidden/>
              </w:rPr>
              <w:instrText xml:space="preserve"> PAGEREF _Toc214745195 \h </w:instrText>
            </w:r>
            <w:r>
              <w:rPr>
                <w:noProof/>
                <w:webHidden/>
              </w:rPr>
            </w:r>
            <w:r>
              <w:rPr>
                <w:noProof/>
                <w:webHidden/>
              </w:rPr>
              <w:fldChar w:fldCharType="separate"/>
            </w:r>
            <w:r w:rsidR="001A122A">
              <w:rPr>
                <w:noProof/>
                <w:webHidden/>
              </w:rPr>
              <w:t>6</w:t>
            </w:r>
            <w:r>
              <w:rPr>
                <w:noProof/>
                <w:webHidden/>
              </w:rPr>
              <w:fldChar w:fldCharType="end"/>
            </w:r>
          </w:hyperlink>
        </w:p>
        <w:p w14:paraId="418E48B7" w14:textId="0A54BF01" w:rsidR="00F24362" w:rsidRDefault="00F24362">
          <w:pPr>
            <w:pStyle w:val="TOC1"/>
            <w:tabs>
              <w:tab w:val="left" w:pos="480"/>
              <w:tab w:val="right" w:leader="dot" w:pos="8630"/>
            </w:tabs>
            <w:rPr>
              <w:rFonts w:eastAsiaTheme="minorEastAsia"/>
              <w:noProof/>
              <w:color w:val="auto"/>
              <w:kern w:val="2"/>
              <w:sz w:val="24"/>
              <w:szCs w:val="24"/>
              <w14:ligatures w14:val="standardContextual"/>
            </w:rPr>
          </w:pPr>
          <w:hyperlink w:anchor="_Toc214745196" w:history="1">
            <w:r w:rsidRPr="00142B1E">
              <w:rPr>
                <w:rStyle w:val="Hyperlink"/>
                <w:noProof/>
              </w:rPr>
              <w:t>8.</w:t>
            </w:r>
            <w:r>
              <w:rPr>
                <w:rFonts w:eastAsiaTheme="minorEastAsia"/>
                <w:noProof/>
                <w:color w:val="auto"/>
                <w:kern w:val="2"/>
                <w:sz w:val="24"/>
                <w:szCs w:val="24"/>
                <w14:ligatures w14:val="standardContextual"/>
              </w:rPr>
              <w:tab/>
            </w:r>
            <w:r w:rsidRPr="00142B1E">
              <w:rPr>
                <w:rStyle w:val="Hyperlink"/>
                <w:noProof/>
              </w:rPr>
              <w:t>Conclusion &amp; Recommendations:</w:t>
            </w:r>
            <w:r>
              <w:rPr>
                <w:noProof/>
                <w:webHidden/>
              </w:rPr>
              <w:tab/>
            </w:r>
            <w:r>
              <w:rPr>
                <w:noProof/>
                <w:webHidden/>
              </w:rPr>
              <w:fldChar w:fldCharType="begin"/>
            </w:r>
            <w:r>
              <w:rPr>
                <w:noProof/>
                <w:webHidden/>
              </w:rPr>
              <w:instrText xml:space="preserve"> PAGEREF _Toc214745196 \h </w:instrText>
            </w:r>
            <w:r>
              <w:rPr>
                <w:noProof/>
                <w:webHidden/>
              </w:rPr>
            </w:r>
            <w:r>
              <w:rPr>
                <w:noProof/>
                <w:webHidden/>
              </w:rPr>
              <w:fldChar w:fldCharType="separate"/>
            </w:r>
            <w:r w:rsidR="001A122A">
              <w:rPr>
                <w:noProof/>
                <w:webHidden/>
              </w:rPr>
              <w:t>10</w:t>
            </w:r>
            <w:r>
              <w:rPr>
                <w:noProof/>
                <w:webHidden/>
              </w:rPr>
              <w:fldChar w:fldCharType="end"/>
            </w:r>
          </w:hyperlink>
        </w:p>
        <w:p w14:paraId="0A886867" w14:textId="05E2B28C" w:rsidR="00F24362" w:rsidRDefault="00F24362">
          <w:pPr>
            <w:pStyle w:val="TOC1"/>
            <w:tabs>
              <w:tab w:val="left" w:pos="480"/>
              <w:tab w:val="right" w:leader="dot" w:pos="8630"/>
            </w:tabs>
            <w:rPr>
              <w:rFonts w:eastAsiaTheme="minorEastAsia"/>
              <w:noProof/>
              <w:color w:val="auto"/>
              <w:kern w:val="2"/>
              <w:sz w:val="24"/>
              <w:szCs w:val="24"/>
              <w14:ligatures w14:val="standardContextual"/>
            </w:rPr>
          </w:pPr>
          <w:hyperlink w:anchor="_Toc214745197" w:history="1">
            <w:r w:rsidRPr="00142B1E">
              <w:rPr>
                <w:rStyle w:val="Hyperlink"/>
                <w:noProof/>
              </w:rPr>
              <w:t>9.</w:t>
            </w:r>
            <w:r>
              <w:rPr>
                <w:rFonts w:eastAsiaTheme="minorEastAsia"/>
                <w:noProof/>
                <w:color w:val="auto"/>
                <w:kern w:val="2"/>
                <w:sz w:val="24"/>
                <w:szCs w:val="24"/>
                <w14:ligatures w14:val="standardContextual"/>
              </w:rPr>
              <w:tab/>
            </w:r>
            <w:r w:rsidRPr="00142B1E">
              <w:rPr>
                <w:rStyle w:val="Hyperlink"/>
                <w:noProof/>
              </w:rPr>
              <w:t>Limitations and Assumptions:</w:t>
            </w:r>
            <w:r>
              <w:rPr>
                <w:noProof/>
                <w:webHidden/>
              </w:rPr>
              <w:tab/>
            </w:r>
            <w:r>
              <w:rPr>
                <w:noProof/>
                <w:webHidden/>
              </w:rPr>
              <w:fldChar w:fldCharType="begin"/>
            </w:r>
            <w:r>
              <w:rPr>
                <w:noProof/>
                <w:webHidden/>
              </w:rPr>
              <w:instrText xml:space="preserve"> PAGEREF _Toc214745197 \h </w:instrText>
            </w:r>
            <w:r>
              <w:rPr>
                <w:noProof/>
                <w:webHidden/>
              </w:rPr>
            </w:r>
            <w:r>
              <w:rPr>
                <w:noProof/>
                <w:webHidden/>
              </w:rPr>
              <w:fldChar w:fldCharType="separate"/>
            </w:r>
            <w:r w:rsidR="001A122A">
              <w:rPr>
                <w:noProof/>
                <w:webHidden/>
              </w:rPr>
              <w:t>11</w:t>
            </w:r>
            <w:r>
              <w:rPr>
                <w:noProof/>
                <w:webHidden/>
              </w:rPr>
              <w:fldChar w:fldCharType="end"/>
            </w:r>
          </w:hyperlink>
        </w:p>
        <w:p w14:paraId="2E19FBAE" w14:textId="425218BD" w:rsidR="00F24362" w:rsidRDefault="00F24362">
          <w:pPr>
            <w:pStyle w:val="TOC1"/>
            <w:tabs>
              <w:tab w:val="left" w:pos="720"/>
              <w:tab w:val="right" w:leader="dot" w:pos="8630"/>
            </w:tabs>
            <w:rPr>
              <w:rFonts w:eastAsiaTheme="minorEastAsia"/>
              <w:noProof/>
              <w:color w:val="auto"/>
              <w:kern w:val="2"/>
              <w:sz w:val="24"/>
              <w:szCs w:val="24"/>
              <w14:ligatures w14:val="standardContextual"/>
            </w:rPr>
          </w:pPr>
          <w:hyperlink w:anchor="_Toc214745198" w:history="1">
            <w:r w:rsidRPr="00142B1E">
              <w:rPr>
                <w:rStyle w:val="Hyperlink"/>
                <w:noProof/>
              </w:rPr>
              <w:t>10.</w:t>
            </w:r>
            <w:r>
              <w:rPr>
                <w:rFonts w:eastAsiaTheme="minorEastAsia"/>
                <w:noProof/>
                <w:color w:val="auto"/>
                <w:kern w:val="2"/>
                <w:sz w:val="24"/>
                <w:szCs w:val="24"/>
                <w14:ligatures w14:val="standardContextual"/>
              </w:rPr>
              <w:tab/>
            </w:r>
            <w:r w:rsidRPr="00142B1E">
              <w:rPr>
                <w:rStyle w:val="Hyperlink"/>
                <w:noProof/>
              </w:rPr>
              <w:t>References</w:t>
            </w:r>
            <w:r>
              <w:rPr>
                <w:noProof/>
                <w:webHidden/>
              </w:rPr>
              <w:tab/>
            </w:r>
            <w:r>
              <w:rPr>
                <w:noProof/>
                <w:webHidden/>
              </w:rPr>
              <w:fldChar w:fldCharType="begin"/>
            </w:r>
            <w:r>
              <w:rPr>
                <w:noProof/>
                <w:webHidden/>
              </w:rPr>
              <w:instrText xml:space="preserve"> PAGEREF _Toc214745198 \h </w:instrText>
            </w:r>
            <w:r>
              <w:rPr>
                <w:noProof/>
                <w:webHidden/>
              </w:rPr>
            </w:r>
            <w:r>
              <w:rPr>
                <w:noProof/>
                <w:webHidden/>
              </w:rPr>
              <w:fldChar w:fldCharType="separate"/>
            </w:r>
            <w:r w:rsidR="001A122A">
              <w:rPr>
                <w:noProof/>
                <w:webHidden/>
              </w:rPr>
              <w:t>12</w:t>
            </w:r>
            <w:r>
              <w:rPr>
                <w:noProof/>
                <w:webHidden/>
              </w:rPr>
              <w:fldChar w:fldCharType="end"/>
            </w:r>
          </w:hyperlink>
        </w:p>
        <w:p w14:paraId="1AB2D873" w14:textId="35D907E5" w:rsidR="0094175E" w:rsidRDefault="0094175E">
          <w:r>
            <w:rPr>
              <w:b/>
              <w:bCs/>
              <w:noProof/>
            </w:rPr>
            <w:fldChar w:fldCharType="end"/>
          </w:r>
        </w:p>
      </w:sdtContent>
    </w:sdt>
    <w:p w14:paraId="5DE90D91" w14:textId="77777777" w:rsidR="0094175E" w:rsidRDefault="0094175E" w:rsidP="00C6554A">
      <w:pPr>
        <w:pStyle w:val="Heading1"/>
      </w:pPr>
    </w:p>
    <w:p w14:paraId="5C86C7AA" w14:textId="77777777" w:rsidR="0094175E" w:rsidRDefault="0094175E" w:rsidP="0094175E"/>
    <w:p w14:paraId="4A020F87" w14:textId="77777777" w:rsidR="0094175E" w:rsidRDefault="0094175E" w:rsidP="0094175E"/>
    <w:p w14:paraId="763AA781" w14:textId="77777777" w:rsidR="0094175E" w:rsidRDefault="0094175E" w:rsidP="0094175E"/>
    <w:p w14:paraId="7806C37A" w14:textId="77777777" w:rsidR="0094175E" w:rsidRDefault="0094175E" w:rsidP="0094175E"/>
    <w:p w14:paraId="64CA7952" w14:textId="77777777" w:rsidR="0094175E" w:rsidRDefault="0094175E" w:rsidP="0094175E"/>
    <w:p w14:paraId="4BF5479C" w14:textId="77777777" w:rsidR="0094175E" w:rsidRDefault="0094175E" w:rsidP="0094175E"/>
    <w:p w14:paraId="1E817533" w14:textId="77777777" w:rsidR="0094175E" w:rsidRDefault="0094175E" w:rsidP="0094175E"/>
    <w:p w14:paraId="152C3BFA" w14:textId="77777777" w:rsidR="0094175E" w:rsidRDefault="0094175E" w:rsidP="0094175E"/>
    <w:p w14:paraId="2A304633" w14:textId="77777777" w:rsidR="0094175E" w:rsidRDefault="0094175E" w:rsidP="0094175E"/>
    <w:p w14:paraId="77620B8A" w14:textId="77777777" w:rsidR="0094175E" w:rsidRDefault="0094175E" w:rsidP="0094175E"/>
    <w:p w14:paraId="059785DA" w14:textId="77777777" w:rsidR="0094175E" w:rsidRDefault="0094175E" w:rsidP="0094175E"/>
    <w:p w14:paraId="4B58BE74" w14:textId="77777777" w:rsidR="0094175E" w:rsidRDefault="0094175E" w:rsidP="0094175E"/>
    <w:p w14:paraId="609F8740" w14:textId="77777777" w:rsidR="0094175E" w:rsidRDefault="0094175E" w:rsidP="0094175E"/>
    <w:p w14:paraId="1E7A7161" w14:textId="002CE850" w:rsidR="00C500CD" w:rsidRDefault="00C500CD" w:rsidP="00613E77">
      <w:pPr>
        <w:pStyle w:val="Heading1"/>
        <w:numPr>
          <w:ilvl w:val="0"/>
          <w:numId w:val="24"/>
        </w:numPr>
      </w:pPr>
      <w:bookmarkStart w:id="5" w:name="_Toc214745189"/>
      <w:r>
        <w:lastRenderedPageBreak/>
        <w:t>Introduction</w:t>
      </w:r>
      <w:bookmarkEnd w:id="5"/>
    </w:p>
    <w:p w14:paraId="48D8A2A5" w14:textId="77777777" w:rsidR="00C500CD" w:rsidRPr="00C500CD" w:rsidRDefault="00C500CD" w:rsidP="00C500CD">
      <w:pPr>
        <w:pStyle w:val="ListBullet"/>
        <w:numPr>
          <w:ilvl w:val="0"/>
          <w:numId w:val="0"/>
        </w:numPr>
        <w:ind w:left="360"/>
        <w:jc w:val="both"/>
        <w:rPr>
          <w:sz w:val="24"/>
          <w:szCs w:val="24"/>
        </w:rPr>
      </w:pPr>
      <w:r w:rsidRPr="00C500CD">
        <w:rPr>
          <w:sz w:val="24"/>
          <w:szCs w:val="24"/>
        </w:rPr>
        <w:t>The global energy landscape is at a turning point. While nations pledge to cut carbon emissions and accelerate the shift toward sustainable power, fossil fuels continue to dominate electricity generation worldwide. This imbalance highlights both the urgency of transition and the scale of opportunity.</w:t>
      </w:r>
    </w:p>
    <w:p w14:paraId="39E4768C" w14:textId="102BE84F" w:rsidR="00C500CD" w:rsidRDefault="00C500CD" w:rsidP="00C500CD">
      <w:pPr>
        <w:pStyle w:val="ListBullet"/>
        <w:numPr>
          <w:ilvl w:val="0"/>
          <w:numId w:val="0"/>
        </w:numPr>
        <w:ind w:left="360"/>
        <w:jc w:val="both"/>
        <w:rPr>
          <w:sz w:val="24"/>
          <w:szCs w:val="24"/>
        </w:rPr>
      </w:pPr>
      <w:r w:rsidRPr="00C500CD">
        <w:rPr>
          <w:sz w:val="24"/>
          <w:szCs w:val="24"/>
        </w:rPr>
        <w:t>By analyzing the Global Power Plant Database (2013–2017), we uncover where</w:t>
      </w:r>
      <w:r>
        <w:rPr>
          <w:sz w:val="24"/>
          <w:szCs w:val="24"/>
        </w:rPr>
        <w:t xml:space="preserve"> </w:t>
      </w:r>
      <w:r w:rsidRPr="00C500CD">
        <w:rPr>
          <w:sz w:val="24"/>
          <w:szCs w:val="24"/>
        </w:rPr>
        <w:t>renewable energy is advancing, where fossil reliance persists, and how these trends shape investment, policy, and advocacy. For stakeholders—policy makers, investors, and NGOs—this data provides the clarity needed to plan strategically, allocate resources wisely, and drive meaningful progress toward a sustainable energy future.</w:t>
      </w:r>
    </w:p>
    <w:p w14:paraId="2F7684B5" w14:textId="6518A347" w:rsidR="00C500CD" w:rsidRDefault="00C500CD" w:rsidP="00613E77">
      <w:pPr>
        <w:pStyle w:val="Heading1"/>
        <w:numPr>
          <w:ilvl w:val="0"/>
          <w:numId w:val="24"/>
        </w:numPr>
      </w:pPr>
      <w:bookmarkStart w:id="6" w:name="_Toc214745190"/>
      <w:r>
        <w:t>Problem Statement</w:t>
      </w:r>
      <w:bookmarkEnd w:id="6"/>
    </w:p>
    <w:p w14:paraId="1E14972F" w14:textId="0AEC1CAE" w:rsidR="00C500CD" w:rsidRDefault="00C500CD" w:rsidP="00C500CD">
      <w:pPr>
        <w:pStyle w:val="ListBullet"/>
        <w:numPr>
          <w:ilvl w:val="0"/>
          <w:numId w:val="0"/>
        </w:numPr>
        <w:ind w:left="360"/>
        <w:jc w:val="both"/>
        <w:rPr>
          <w:sz w:val="24"/>
          <w:szCs w:val="24"/>
        </w:rPr>
      </w:pPr>
      <w:r w:rsidRPr="00C500CD">
        <w:rPr>
          <w:sz w:val="24"/>
          <w:szCs w:val="24"/>
        </w:rPr>
        <w:t>Energy data is vital for guiding policy, investment, and sustainability decisions. Yet despite global commitments to cut carbon emissions, power generation remains dominated by fossil fuels. Stakeholders lack accessible, visual insights that show where the energy transition is advancing—or stalling—making it harder to plan, invest, and advocate effectively.</w:t>
      </w:r>
    </w:p>
    <w:p w14:paraId="77C522F2" w14:textId="63CC15BF" w:rsidR="00613E77" w:rsidRDefault="00613E77" w:rsidP="00613E77">
      <w:pPr>
        <w:pStyle w:val="Heading1"/>
        <w:numPr>
          <w:ilvl w:val="0"/>
          <w:numId w:val="24"/>
        </w:numPr>
      </w:pPr>
      <w:bookmarkStart w:id="7" w:name="_Toc214745191"/>
      <w:r>
        <w:t>Objective</w:t>
      </w:r>
      <w:bookmarkEnd w:id="7"/>
    </w:p>
    <w:p w14:paraId="6FB3AC01" w14:textId="77777777" w:rsidR="00613E77" w:rsidRPr="00613E77" w:rsidRDefault="00613E77" w:rsidP="00613E77">
      <w:pPr>
        <w:pStyle w:val="ListBullet"/>
        <w:numPr>
          <w:ilvl w:val="0"/>
          <w:numId w:val="0"/>
        </w:numPr>
        <w:ind w:left="360"/>
        <w:jc w:val="both"/>
        <w:rPr>
          <w:sz w:val="24"/>
          <w:szCs w:val="24"/>
        </w:rPr>
      </w:pPr>
      <w:r w:rsidRPr="00613E77">
        <w:rPr>
          <w:sz w:val="24"/>
          <w:szCs w:val="24"/>
        </w:rPr>
        <w:t>To analyze the global distribution, composition, and evolution of power plants using the Global Power Plant Database, and to develop insights that enables stakeholders—particularly policymakers, investors, and NGOs—to:</w:t>
      </w:r>
    </w:p>
    <w:p w14:paraId="53B667E7" w14:textId="77777777" w:rsidR="00613E77" w:rsidRDefault="00613E77" w:rsidP="00613E77">
      <w:pPr>
        <w:pStyle w:val="ListBullet"/>
        <w:numPr>
          <w:ilvl w:val="0"/>
          <w:numId w:val="23"/>
        </w:numPr>
        <w:jc w:val="both"/>
        <w:rPr>
          <w:sz w:val="24"/>
          <w:szCs w:val="24"/>
        </w:rPr>
      </w:pPr>
      <w:r w:rsidRPr="00613E77">
        <w:rPr>
          <w:sz w:val="24"/>
          <w:szCs w:val="24"/>
        </w:rPr>
        <w:t>Understand the current energy mix and infrastructure by country and region</w:t>
      </w:r>
    </w:p>
    <w:p w14:paraId="1C0633A5" w14:textId="77777777" w:rsidR="00613E77" w:rsidRDefault="00613E77" w:rsidP="00613E77">
      <w:pPr>
        <w:pStyle w:val="ListBullet"/>
        <w:numPr>
          <w:ilvl w:val="0"/>
          <w:numId w:val="23"/>
        </w:numPr>
        <w:jc w:val="both"/>
        <w:rPr>
          <w:sz w:val="24"/>
          <w:szCs w:val="24"/>
        </w:rPr>
      </w:pPr>
      <w:r w:rsidRPr="00613E77">
        <w:rPr>
          <w:sz w:val="24"/>
          <w:szCs w:val="24"/>
        </w:rPr>
        <w:t>Identify trends in renewable vs. non-renewable energy development over time</w:t>
      </w:r>
    </w:p>
    <w:p w14:paraId="498B1583" w14:textId="5D83955F" w:rsidR="00613E77" w:rsidRDefault="00613E77" w:rsidP="00613E77">
      <w:pPr>
        <w:pStyle w:val="ListBullet"/>
        <w:numPr>
          <w:ilvl w:val="0"/>
          <w:numId w:val="23"/>
        </w:numPr>
        <w:jc w:val="both"/>
        <w:rPr>
          <w:sz w:val="24"/>
          <w:szCs w:val="24"/>
        </w:rPr>
      </w:pPr>
      <w:r w:rsidRPr="00613E77">
        <w:rPr>
          <w:sz w:val="24"/>
          <w:szCs w:val="24"/>
        </w:rPr>
        <w:t>Support data-driven decision-making for energy transition strategies</w:t>
      </w:r>
    </w:p>
    <w:p w14:paraId="1CD51E9D" w14:textId="77777777" w:rsidR="00474760" w:rsidRDefault="00474760" w:rsidP="00474760">
      <w:pPr>
        <w:pStyle w:val="ListBullet"/>
        <w:numPr>
          <w:ilvl w:val="0"/>
          <w:numId w:val="0"/>
        </w:numPr>
        <w:ind w:left="720" w:hanging="360"/>
        <w:jc w:val="both"/>
        <w:rPr>
          <w:sz w:val="24"/>
          <w:szCs w:val="24"/>
        </w:rPr>
      </w:pPr>
    </w:p>
    <w:p w14:paraId="687ED755" w14:textId="2240378D" w:rsidR="00613E77" w:rsidRDefault="00613E77" w:rsidP="00613E77">
      <w:pPr>
        <w:pStyle w:val="Heading1"/>
        <w:numPr>
          <w:ilvl w:val="0"/>
          <w:numId w:val="24"/>
        </w:numPr>
        <w:tabs>
          <w:tab w:val="num" w:pos="360"/>
        </w:tabs>
      </w:pPr>
      <w:bookmarkStart w:id="8" w:name="_Toc214745192"/>
      <w:r>
        <w:lastRenderedPageBreak/>
        <w:t>Target Audiences</w:t>
      </w:r>
      <w:bookmarkEnd w:id="8"/>
    </w:p>
    <w:p w14:paraId="57ACD374" w14:textId="77777777" w:rsidR="00613E77" w:rsidRDefault="00613E77" w:rsidP="00613E77">
      <w:pPr>
        <w:pStyle w:val="ListBullet"/>
        <w:numPr>
          <w:ilvl w:val="0"/>
          <w:numId w:val="23"/>
        </w:numPr>
        <w:jc w:val="both"/>
        <w:rPr>
          <w:sz w:val="24"/>
          <w:szCs w:val="24"/>
        </w:rPr>
      </w:pPr>
      <w:r w:rsidRPr="00613E77">
        <w:rPr>
          <w:sz w:val="24"/>
          <w:szCs w:val="24"/>
        </w:rPr>
        <w:t>Policy Makers/ Regulators</w:t>
      </w:r>
    </w:p>
    <w:p w14:paraId="2D15A189" w14:textId="77777777" w:rsidR="00613E77" w:rsidRDefault="00613E77" w:rsidP="00613E77">
      <w:pPr>
        <w:pStyle w:val="ListBullet"/>
        <w:numPr>
          <w:ilvl w:val="0"/>
          <w:numId w:val="23"/>
        </w:numPr>
        <w:jc w:val="both"/>
        <w:rPr>
          <w:sz w:val="24"/>
          <w:szCs w:val="24"/>
        </w:rPr>
      </w:pPr>
      <w:r w:rsidRPr="00613E77">
        <w:rPr>
          <w:sz w:val="24"/>
          <w:szCs w:val="24"/>
        </w:rPr>
        <w:t>Business Leaders/Investors</w:t>
      </w:r>
    </w:p>
    <w:p w14:paraId="5CC0B8CF" w14:textId="61AFB73E" w:rsidR="00613E77" w:rsidRPr="00C500CD" w:rsidRDefault="00613E77" w:rsidP="00613E77">
      <w:pPr>
        <w:pStyle w:val="ListBullet"/>
        <w:numPr>
          <w:ilvl w:val="0"/>
          <w:numId w:val="23"/>
        </w:numPr>
        <w:jc w:val="both"/>
        <w:rPr>
          <w:sz w:val="24"/>
          <w:szCs w:val="24"/>
        </w:rPr>
      </w:pPr>
      <w:r w:rsidRPr="00613E77">
        <w:rPr>
          <w:sz w:val="24"/>
          <w:szCs w:val="24"/>
        </w:rPr>
        <w:t>Academics/NGOs</w:t>
      </w:r>
    </w:p>
    <w:p w14:paraId="7C4DE1AE" w14:textId="2B480DD2" w:rsidR="00C6554A" w:rsidRDefault="0094175E" w:rsidP="00F24362">
      <w:pPr>
        <w:pStyle w:val="Heading1"/>
        <w:numPr>
          <w:ilvl w:val="0"/>
          <w:numId w:val="24"/>
        </w:numPr>
      </w:pPr>
      <w:bookmarkStart w:id="9" w:name="_Toc214745193"/>
      <w:r>
        <w:t xml:space="preserve">Data </w:t>
      </w:r>
      <w:r w:rsidR="0021290E">
        <w:t>Set</w:t>
      </w:r>
      <w:bookmarkEnd w:id="9"/>
    </w:p>
    <w:p w14:paraId="4C61E9C6" w14:textId="77777777" w:rsidR="0094175E" w:rsidRDefault="0094175E" w:rsidP="00C6554A"/>
    <w:p w14:paraId="69CCA349" w14:textId="4B0D91F2" w:rsidR="00C6554A" w:rsidRPr="00E12C49" w:rsidRDefault="0094175E" w:rsidP="0094175E">
      <w:pPr>
        <w:pStyle w:val="ListBullet"/>
        <w:numPr>
          <w:ilvl w:val="0"/>
          <w:numId w:val="16"/>
        </w:numPr>
        <w:rPr>
          <w:sz w:val="24"/>
          <w:szCs w:val="24"/>
        </w:rPr>
      </w:pPr>
      <w:r w:rsidRPr="00E12C49">
        <w:rPr>
          <w:sz w:val="24"/>
          <w:szCs w:val="24"/>
        </w:rPr>
        <w:t>Raw data:</w:t>
      </w:r>
      <w:r w:rsidR="0021290E">
        <w:rPr>
          <w:sz w:val="24"/>
          <w:szCs w:val="24"/>
        </w:rPr>
        <w:t xml:space="preserve"> CSV File</w:t>
      </w:r>
    </w:p>
    <w:p w14:paraId="21D58FDA" w14:textId="77777777" w:rsidR="0021290E" w:rsidRPr="00E12C49" w:rsidRDefault="0021290E" w:rsidP="0021290E">
      <w:pPr>
        <w:pStyle w:val="ListBullet"/>
        <w:numPr>
          <w:ilvl w:val="1"/>
          <w:numId w:val="16"/>
        </w:numPr>
        <w:rPr>
          <w:sz w:val="24"/>
          <w:szCs w:val="24"/>
        </w:rPr>
      </w:pPr>
      <w:r>
        <w:rPr>
          <w:sz w:val="24"/>
          <w:szCs w:val="24"/>
        </w:rPr>
        <w:t>36</w:t>
      </w:r>
      <w:r w:rsidRPr="00E12C49">
        <w:rPr>
          <w:sz w:val="24"/>
          <w:szCs w:val="24"/>
        </w:rPr>
        <w:t xml:space="preserve"> Columns</w:t>
      </w:r>
    </w:p>
    <w:p w14:paraId="18FC5366" w14:textId="77777777" w:rsidR="0021290E" w:rsidRPr="00E12C49" w:rsidRDefault="0021290E" w:rsidP="0021290E">
      <w:pPr>
        <w:pStyle w:val="ListBullet"/>
        <w:numPr>
          <w:ilvl w:val="1"/>
          <w:numId w:val="16"/>
        </w:numPr>
        <w:rPr>
          <w:sz w:val="24"/>
          <w:szCs w:val="24"/>
        </w:rPr>
      </w:pPr>
      <w:r>
        <w:rPr>
          <w:sz w:val="24"/>
          <w:szCs w:val="24"/>
        </w:rPr>
        <w:t>34,937</w:t>
      </w:r>
      <w:r w:rsidRPr="00E12C49">
        <w:rPr>
          <w:sz w:val="24"/>
          <w:szCs w:val="24"/>
        </w:rPr>
        <w:t xml:space="preserve"> Rows</w:t>
      </w:r>
    </w:p>
    <w:p w14:paraId="0F63A681" w14:textId="2B16867B" w:rsidR="0094175E" w:rsidRPr="00E12C49" w:rsidRDefault="0094175E" w:rsidP="0021290E">
      <w:pPr>
        <w:pStyle w:val="ListBullet"/>
        <w:numPr>
          <w:ilvl w:val="0"/>
          <w:numId w:val="16"/>
        </w:numPr>
        <w:rPr>
          <w:sz w:val="24"/>
          <w:szCs w:val="24"/>
        </w:rPr>
      </w:pPr>
      <w:r w:rsidRPr="00E12C49">
        <w:rPr>
          <w:sz w:val="24"/>
          <w:szCs w:val="24"/>
        </w:rPr>
        <w:t xml:space="preserve">Data </w:t>
      </w:r>
      <w:r w:rsidR="0021290E">
        <w:rPr>
          <w:sz w:val="24"/>
          <w:szCs w:val="24"/>
        </w:rPr>
        <w:t>Descriptions</w:t>
      </w:r>
      <w:r w:rsidRPr="00E12C49">
        <w:rPr>
          <w:sz w:val="24"/>
          <w:szCs w:val="24"/>
        </w:rPr>
        <w:t>:</w:t>
      </w:r>
    </w:p>
    <w:p w14:paraId="22B53E70" w14:textId="6C1325FD" w:rsidR="00E12C49" w:rsidRDefault="0021290E" w:rsidP="0021290E">
      <w:pPr>
        <w:pStyle w:val="ListBullet"/>
        <w:numPr>
          <w:ilvl w:val="0"/>
          <w:numId w:val="0"/>
        </w:numPr>
        <w:ind w:left="720"/>
        <w:jc w:val="both"/>
        <w:rPr>
          <w:sz w:val="24"/>
          <w:szCs w:val="24"/>
        </w:rPr>
      </w:pPr>
      <w:r w:rsidRPr="0021290E">
        <w:rPr>
          <w:sz w:val="24"/>
          <w:szCs w:val="24"/>
        </w:rPr>
        <w:t>World Resources</w:t>
      </w:r>
      <w:r>
        <w:rPr>
          <w:sz w:val="24"/>
          <w:szCs w:val="24"/>
        </w:rPr>
        <w:t xml:space="preserve"> </w:t>
      </w:r>
      <w:r w:rsidRPr="0021290E">
        <w:rPr>
          <w:sz w:val="24"/>
          <w:szCs w:val="24"/>
        </w:rPr>
        <w:t>Institute (WRI) experts and their partners created</w:t>
      </w:r>
      <w:r>
        <w:rPr>
          <w:sz w:val="24"/>
          <w:szCs w:val="24"/>
        </w:rPr>
        <w:t xml:space="preserve"> </w:t>
      </w:r>
      <w:r w:rsidRPr="0021290E">
        <w:rPr>
          <w:sz w:val="24"/>
          <w:szCs w:val="24"/>
        </w:rPr>
        <w:t>the Global Power Plant Database from official</w:t>
      </w:r>
      <w:r>
        <w:rPr>
          <w:sz w:val="24"/>
          <w:szCs w:val="24"/>
        </w:rPr>
        <w:t xml:space="preserve"> </w:t>
      </w:r>
      <w:r w:rsidRPr="0021290E">
        <w:rPr>
          <w:sz w:val="24"/>
          <w:szCs w:val="24"/>
        </w:rPr>
        <w:t>government data and independent sources around</w:t>
      </w:r>
      <w:r>
        <w:rPr>
          <w:sz w:val="24"/>
          <w:szCs w:val="24"/>
        </w:rPr>
        <w:t xml:space="preserve"> </w:t>
      </w:r>
      <w:r w:rsidRPr="0021290E">
        <w:rPr>
          <w:sz w:val="24"/>
          <w:szCs w:val="24"/>
        </w:rPr>
        <w:t>the world, integrated them with crowdsourced data</w:t>
      </w:r>
      <w:r>
        <w:rPr>
          <w:sz w:val="24"/>
          <w:szCs w:val="24"/>
        </w:rPr>
        <w:t xml:space="preserve"> </w:t>
      </w:r>
      <w:r w:rsidRPr="0021290E">
        <w:rPr>
          <w:sz w:val="24"/>
          <w:szCs w:val="24"/>
        </w:rPr>
        <w:t>such as analysis of satellite images, and delivered the</w:t>
      </w:r>
      <w:r>
        <w:rPr>
          <w:sz w:val="24"/>
          <w:szCs w:val="24"/>
        </w:rPr>
        <w:t xml:space="preserve"> </w:t>
      </w:r>
      <w:r w:rsidRPr="0021290E">
        <w:rPr>
          <w:sz w:val="24"/>
          <w:szCs w:val="24"/>
        </w:rPr>
        <w:t>final database as an open data resource.</w:t>
      </w:r>
    </w:p>
    <w:p w14:paraId="1A0D63DB" w14:textId="039A440D" w:rsidR="0021290E" w:rsidRPr="0021290E" w:rsidRDefault="0021290E" w:rsidP="0021290E">
      <w:pPr>
        <w:pStyle w:val="ListBullet"/>
        <w:numPr>
          <w:ilvl w:val="0"/>
          <w:numId w:val="0"/>
        </w:numPr>
        <w:ind w:left="720"/>
        <w:jc w:val="both"/>
        <w:rPr>
          <w:sz w:val="24"/>
          <w:szCs w:val="24"/>
        </w:rPr>
      </w:pPr>
      <w:r w:rsidRPr="0021290E">
        <w:rPr>
          <w:sz w:val="24"/>
          <w:szCs w:val="24"/>
        </w:rPr>
        <w:t>The Global Power Plant Database leverages existing data</w:t>
      </w:r>
      <w:r>
        <w:rPr>
          <w:sz w:val="24"/>
          <w:szCs w:val="24"/>
        </w:rPr>
        <w:t xml:space="preserve"> </w:t>
      </w:r>
      <w:r w:rsidRPr="0021290E">
        <w:rPr>
          <w:sz w:val="24"/>
          <w:szCs w:val="24"/>
        </w:rPr>
        <w:t>sources and methodologies to build a comprehensive and</w:t>
      </w:r>
      <w:r>
        <w:rPr>
          <w:sz w:val="24"/>
          <w:szCs w:val="24"/>
        </w:rPr>
        <w:t xml:space="preserve"> </w:t>
      </w:r>
      <w:r w:rsidRPr="0021290E">
        <w:rPr>
          <w:sz w:val="24"/>
          <w:szCs w:val="24"/>
        </w:rPr>
        <w:t>open-access power sector database.</w:t>
      </w:r>
      <w:r>
        <w:rPr>
          <w:sz w:val="24"/>
          <w:szCs w:val="24"/>
        </w:rPr>
        <w:t xml:space="preserve"> </w:t>
      </w:r>
      <w:r w:rsidRPr="0021290E">
        <w:rPr>
          <w:sz w:val="24"/>
          <w:szCs w:val="24"/>
        </w:rPr>
        <w:t>The database collects</w:t>
      </w:r>
      <w:r>
        <w:rPr>
          <w:sz w:val="24"/>
          <w:szCs w:val="24"/>
        </w:rPr>
        <w:t xml:space="preserve"> </w:t>
      </w:r>
      <w:r w:rsidRPr="0021290E">
        <w:rPr>
          <w:sz w:val="24"/>
          <w:szCs w:val="24"/>
        </w:rPr>
        <w:t>the following characteristics and indicators:</w:t>
      </w:r>
    </w:p>
    <w:p w14:paraId="0D674A58" w14:textId="5E1A831C" w:rsidR="0021290E" w:rsidRDefault="0021290E" w:rsidP="0021290E">
      <w:pPr>
        <w:pStyle w:val="ListBullet"/>
        <w:numPr>
          <w:ilvl w:val="0"/>
          <w:numId w:val="26"/>
        </w:numPr>
        <w:jc w:val="both"/>
        <w:rPr>
          <w:sz w:val="24"/>
          <w:szCs w:val="24"/>
        </w:rPr>
      </w:pPr>
      <w:r w:rsidRPr="0021290E">
        <w:rPr>
          <w:sz w:val="24"/>
          <w:szCs w:val="24"/>
        </w:rPr>
        <w:t xml:space="preserve">All types of fuel </w:t>
      </w:r>
    </w:p>
    <w:p w14:paraId="4AF22111" w14:textId="2EDE4A1A" w:rsidR="0021290E" w:rsidRDefault="0021290E" w:rsidP="0021290E">
      <w:pPr>
        <w:pStyle w:val="ListBullet"/>
        <w:numPr>
          <w:ilvl w:val="0"/>
          <w:numId w:val="26"/>
        </w:numPr>
        <w:jc w:val="both"/>
        <w:rPr>
          <w:sz w:val="24"/>
          <w:szCs w:val="24"/>
        </w:rPr>
      </w:pPr>
      <w:r w:rsidRPr="0021290E">
        <w:rPr>
          <w:sz w:val="24"/>
          <w:szCs w:val="24"/>
        </w:rPr>
        <w:t xml:space="preserve">Technical characteristics (fuel, technology, ownership) </w:t>
      </w:r>
    </w:p>
    <w:p w14:paraId="717EEAEB" w14:textId="0A301086" w:rsidR="0021290E" w:rsidRDefault="0021290E" w:rsidP="0021290E">
      <w:pPr>
        <w:pStyle w:val="ListBullet"/>
        <w:numPr>
          <w:ilvl w:val="0"/>
          <w:numId w:val="26"/>
        </w:numPr>
        <w:jc w:val="both"/>
        <w:rPr>
          <w:sz w:val="24"/>
          <w:szCs w:val="24"/>
        </w:rPr>
      </w:pPr>
      <w:r w:rsidRPr="0021290E">
        <w:rPr>
          <w:sz w:val="24"/>
          <w:szCs w:val="24"/>
        </w:rPr>
        <w:t xml:space="preserve">Operational characteristics (generation) </w:t>
      </w:r>
    </w:p>
    <w:p w14:paraId="0527FCF8" w14:textId="416B6EDB" w:rsidR="0021290E" w:rsidRDefault="0021290E" w:rsidP="0021290E">
      <w:pPr>
        <w:pStyle w:val="ListBullet"/>
        <w:numPr>
          <w:ilvl w:val="0"/>
          <w:numId w:val="26"/>
        </w:numPr>
        <w:jc w:val="both"/>
        <w:rPr>
          <w:sz w:val="24"/>
          <w:szCs w:val="24"/>
        </w:rPr>
      </w:pPr>
      <w:r w:rsidRPr="0021290E">
        <w:rPr>
          <w:sz w:val="24"/>
          <w:szCs w:val="24"/>
        </w:rPr>
        <w:t xml:space="preserve">Plants’ geolocation </w:t>
      </w:r>
    </w:p>
    <w:p w14:paraId="78D233F5" w14:textId="01489BDE" w:rsidR="0021290E" w:rsidRDefault="0021290E" w:rsidP="0021290E">
      <w:pPr>
        <w:pStyle w:val="ListBullet"/>
        <w:numPr>
          <w:ilvl w:val="0"/>
          <w:numId w:val="26"/>
        </w:numPr>
        <w:jc w:val="both"/>
        <w:rPr>
          <w:sz w:val="24"/>
          <w:szCs w:val="24"/>
        </w:rPr>
      </w:pPr>
      <w:r w:rsidRPr="0021290E">
        <w:rPr>
          <w:sz w:val="24"/>
          <w:szCs w:val="24"/>
        </w:rPr>
        <w:t xml:space="preserve">Plants over 1 megawatt (MW) </w:t>
      </w:r>
    </w:p>
    <w:p w14:paraId="0EBC8CAC" w14:textId="11780C1C" w:rsidR="0021290E" w:rsidRPr="0021290E" w:rsidRDefault="0021290E" w:rsidP="0021290E">
      <w:pPr>
        <w:pStyle w:val="ListBullet"/>
        <w:numPr>
          <w:ilvl w:val="0"/>
          <w:numId w:val="26"/>
        </w:numPr>
        <w:jc w:val="both"/>
        <w:rPr>
          <w:sz w:val="24"/>
          <w:szCs w:val="24"/>
        </w:rPr>
      </w:pPr>
      <w:r w:rsidRPr="0021290E">
        <w:rPr>
          <w:sz w:val="24"/>
          <w:szCs w:val="24"/>
        </w:rPr>
        <w:t>Plants in operation only (in first iteration)</w:t>
      </w:r>
    </w:p>
    <w:p w14:paraId="049B401B" w14:textId="2CCD2C5A" w:rsidR="0021290E" w:rsidRDefault="00354A5B" w:rsidP="00354A5B">
      <w:pPr>
        <w:pStyle w:val="ListBullet"/>
        <w:numPr>
          <w:ilvl w:val="0"/>
          <w:numId w:val="0"/>
        </w:numPr>
        <w:ind w:left="720"/>
        <w:jc w:val="both"/>
        <w:rPr>
          <w:sz w:val="24"/>
          <w:szCs w:val="24"/>
        </w:rPr>
      </w:pPr>
      <w:r>
        <w:rPr>
          <w:sz w:val="24"/>
          <w:szCs w:val="24"/>
        </w:rPr>
        <w:t>It is</w:t>
      </w:r>
      <w:r w:rsidR="0021290E" w:rsidRPr="0021290E">
        <w:rPr>
          <w:sz w:val="24"/>
          <w:szCs w:val="24"/>
        </w:rPr>
        <w:t xml:space="preserve"> </w:t>
      </w:r>
      <w:proofErr w:type="gramStart"/>
      <w:r w:rsidR="0021290E" w:rsidRPr="0021290E">
        <w:rPr>
          <w:sz w:val="24"/>
          <w:szCs w:val="24"/>
        </w:rPr>
        <w:t>refer</w:t>
      </w:r>
      <w:proofErr w:type="gramEnd"/>
      <w:r w:rsidR="0021290E" w:rsidRPr="0021290E">
        <w:rPr>
          <w:sz w:val="24"/>
          <w:szCs w:val="24"/>
        </w:rPr>
        <w:t xml:space="preserve"> to this database as open, as all data are traceable</w:t>
      </w:r>
      <w:r w:rsidR="0021290E">
        <w:rPr>
          <w:sz w:val="24"/>
          <w:szCs w:val="24"/>
        </w:rPr>
        <w:t xml:space="preserve"> </w:t>
      </w:r>
      <w:r w:rsidR="0021290E" w:rsidRPr="0021290E">
        <w:rPr>
          <w:sz w:val="24"/>
          <w:szCs w:val="24"/>
        </w:rPr>
        <w:t>to sources that are publicly available on websites. Most</w:t>
      </w:r>
      <w:r w:rsidR="0021290E">
        <w:rPr>
          <w:sz w:val="24"/>
          <w:szCs w:val="24"/>
        </w:rPr>
        <w:t xml:space="preserve"> </w:t>
      </w:r>
      <w:r w:rsidR="0021290E" w:rsidRPr="0021290E">
        <w:rPr>
          <w:sz w:val="24"/>
          <w:szCs w:val="24"/>
        </w:rPr>
        <w:t xml:space="preserve">of the publicly available sources we draw </w:t>
      </w:r>
      <w:r w:rsidR="0021290E" w:rsidRPr="0021290E">
        <w:rPr>
          <w:sz w:val="24"/>
          <w:szCs w:val="24"/>
        </w:rPr>
        <w:lastRenderedPageBreak/>
        <w:t>upon are</w:t>
      </w:r>
      <w:r w:rsidR="0021290E">
        <w:rPr>
          <w:sz w:val="24"/>
          <w:szCs w:val="24"/>
        </w:rPr>
        <w:t xml:space="preserve"> </w:t>
      </w:r>
      <w:r w:rsidR="0021290E" w:rsidRPr="0021290E">
        <w:rPr>
          <w:sz w:val="24"/>
          <w:szCs w:val="24"/>
        </w:rPr>
        <w:t>collected from national governments and other official</w:t>
      </w:r>
      <w:r w:rsidR="0021290E">
        <w:rPr>
          <w:sz w:val="24"/>
          <w:szCs w:val="24"/>
        </w:rPr>
        <w:t xml:space="preserve"> </w:t>
      </w:r>
      <w:r w:rsidR="0021290E" w:rsidRPr="0021290E">
        <w:rPr>
          <w:sz w:val="24"/>
          <w:szCs w:val="24"/>
        </w:rPr>
        <w:t>sources. In addition, the database is published under a</w:t>
      </w:r>
      <w:r>
        <w:rPr>
          <w:sz w:val="24"/>
          <w:szCs w:val="24"/>
        </w:rPr>
        <w:t xml:space="preserve"> </w:t>
      </w:r>
      <w:r w:rsidR="0021290E" w:rsidRPr="0021290E">
        <w:rPr>
          <w:sz w:val="24"/>
          <w:szCs w:val="24"/>
        </w:rPr>
        <w:t>Creative Commons—Attribution 4.0 International license</w:t>
      </w:r>
      <w:r>
        <w:rPr>
          <w:sz w:val="24"/>
          <w:szCs w:val="24"/>
        </w:rPr>
        <w:t xml:space="preserve"> </w:t>
      </w:r>
      <w:r w:rsidR="0021290E" w:rsidRPr="0021290E">
        <w:rPr>
          <w:sz w:val="24"/>
          <w:szCs w:val="24"/>
        </w:rPr>
        <w:t>(CC BY 4.0), allowing it to be used and republished</w:t>
      </w:r>
      <w:r>
        <w:rPr>
          <w:sz w:val="24"/>
          <w:szCs w:val="24"/>
        </w:rPr>
        <w:t xml:space="preserve"> </w:t>
      </w:r>
      <w:r w:rsidRPr="00354A5B">
        <w:rPr>
          <w:sz w:val="24"/>
          <w:szCs w:val="24"/>
        </w:rPr>
        <w:t>in any fashion, with source attribution. By providing</w:t>
      </w:r>
      <w:r>
        <w:rPr>
          <w:sz w:val="24"/>
          <w:szCs w:val="24"/>
        </w:rPr>
        <w:t xml:space="preserve"> </w:t>
      </w:r>
      <w:r w:rsidRPr="00354A5B">
        <w:rPr>
          <w:sz w:val="24"/>
          <w:szCs w:val="24"/>
        </w:rPr>
        <w:t>a common information source, the database will</w:t>
      </w:r>
      <w:r>
        <w:rPr>
          <w:sz w:val="24"/>
          <w:szCs w:val="24"/>
        </w:rPr>
        <w:t xml:space="preserve"> </w:t>
      </w:r>
      <w:r w:rsidRPr="00354A5B">
        <w:rPr>
          <w:sz w:val="24"/>
          <w:szCs w:val="24"/>
        </w:rPr>
        <w:t>facilitate collaborative analysis of the power sector. It</w:t>
      </w:r>
      <w:r>
        <w:rPr>
          <w:sz w:val="24"/>
          <w:szCs w:val="24"/>
        </w:rPr>
        <w:t xml:space="preserve"> </w:t>
      </w:r>
      <w:r w:rsidRPr="00354A5B">
        <w:rPr>
          <w:sz w:val="24"/>
          <w:szCs w:val="24"/>
        </w:rPr>
        <w:t>is important to note that although the database is the</w:t>
      </w:r>
      <w:r>
        <w:rPr>
          <w:sz w:val="24"/>
          <w:szCs w:val="24"/>
        </w:rPr>
        <w:t xml:space="preserve"> </w:t>
      </w:r>
      <w:r w:rsidRPr="00354A5B">
        <w:rPr>
          <w:sz w:val="24"/>
          <w:szCs w:val="24"/>
        </w:rPr>
        <w:t>most comprehensive in terms of fuel types and capacity</w:t>
      </w:r>
      <w:r>
        <w:rPr>
          <w:sz w:val="24"/>
          <w:szCs w:val="24"/>
        </w:rPr>
        <w:t xml:space="preserve"> </w:t>
      </w:r>
      <w:r w:rsidRPr="00354A5B">
        <w:rPr>
          <w:sz w:val="24"/>
          <w:szCs w:val="24"/>
        </w:rPr>
        <w:t>covered, because power sector information is not fully</w:t>
      </w:r>
      <w:r>
        <w:rPr>
          <w:sz w:val="24"/>
          <w:szCs w:val="24"/>
        </w:rPr>
        <w:t xml:space="preserve"> </w:t>
      </w:r>
      <w:r w:rsidRPr="00354A5B">
        <w:rPr>
          <w:sz w:val="24"/>
          <w:szCs w:val="24"/>
        </w:rPr>
        <w:t>reported or instantly updated, the database will never be</w:t>
      </w:r>
      <w:r>
        <w:rPr>
          <w:sz w:val="24"/>
          <w:szCs w:val="24"/>
        </w:rPr>
        <w:t xml:space="preserve"> </w:t>
      </w:r>
      <w:r w:rsidRPr="00354A5B">
        <w:rPr>
          <w:sz w:val="24"/>
          <w:szCs w:val="24"/>
        </w:rPr>
        <w:t>fully comprehensive and will show the power sector data</w:t>
      </w:r>
      <w:r>
        <w:rPr>
          <w:sz w:val="24"/>
          <w:szCs w:val="24"/>
        </w:rPr>
        <w:t xml:space="preserve"> </w:t>
      </w:r>
      <w:r w:rsidRPr="00354A5B">
        <w:rPr>
          <w:sz w:val="24"/>
          <w:szCs w:val="24"/>
        </w:rPr>
        <w:t>with some time delay.</w:t>
      </w:r>
    </w:p>
    <w:p w14:paraId="5618AE4E" w14:textId="760FF244" w:rsidR="00354A5B" w:rsidRDefault="00354A5B" w:rsidP="00354A5B">
      <w:pPr>
        <w:pStyle w:val="ListBullet"/>
        <w:numPr>
          <w:ilvl w:val="0"/>
          <w:numId w:val="28"/>
        </w:numPr>
        <w:jc w:val="both"/>
        <w:rPr>
          <w:sz w:val="24"/>
          <w:szCs w:val="24"/>
        </w:rPr>
      </w:pPr>
      <w:r>
        <w:rPr>
          <w:sz w:val="24"/>
          <w:szCs w:val="24"/>
        </w:rPr>
        <w:t>Data Dictionary:</w:t>
      </w:r>
    </w:p>
    <w:p w14:paraId="148F5057" w14:textId="5221424F" w:rsidR="00354A5B" w:rsidRDefault="00354A5B" w:rsidP="00354A5B">
      <w:pPr>
        <w:pStyle w:val="ListBullet"/>
        <w:numPr>
          <w:ilvl w:val="0"/>
          <w:numId w:val="29"/>
        </w:numPr>
        <w:jc w:val="both"/>
        <w:rPr>
          <w:sz w:val="24"/>
          <w:szCs w:val="24"/>
        </w:rPr>
      </w:pPr>
      <w:r>
        <w:rPr>
          <w:sz w:val="24"/>
          <w:szCs w:val="24"/>
        </w:rPr>
        <w:t>Fuel Type: Fuel category</w:t>
      </w:r>
    </w:p>
    <w:p w14:paraId="46D3D3AD" w14:textId="3B705961" w:rsidR="00354A5B" w:rsidRDefault="00354A5B" w:rsidP="00354A5B">
      <w:pPr>
        <w:pStyle w:val="ListBullet"/>
        <w:numPr>
          <w:ilvl w:val="0"/>
          <w:numId w:val="29"/>
        </w:numPr>
        <w:jc w:val="both"/>
        <w:rPr>
          <w:sz w:val="24"/>
          <w:szCs w:val="24"/>
        </w:rPr>
      </w:pPr>
      <w:r>
        <w:rPr>
          <w:sz w:val="24"/>
          <w:szCs w:val="24"/>
        </w:rPr>
        <w:t xml:space="preserve">Capacity: Installed </w:t>
      </w:r>
      <w:r w:rsidR="00474760">
        <w:rPr>
          <w:sz w:val="24"/>
          <w:szCs w:val="24"/>
        </w:rPr>
        <w:t>electrical</w:t>
      </w:r>
      <w:r>
        <w:rPr>
          <w:sz w:val="24"/>
          <w:szCs w:val="24"/>
        </w:rPr>
        <w:t xml:space="preserve"> capacity (Mw)</w:t>
      </w:r>
    </w:p>
    <w:p w14:paraId="16D5AADF" w14:textId="505E6CF2" w:rsidR="00354A5B" w:rsidRDefault="00354A5B" w:rsidP="00354A5B">
      <w:pPr>
        <w:pStyle w:val="ListBullet"/>
        <w:numPr>
          <w:ilvl w:val="0"/>
          <w:numId w:val="29"/>
        </w:numPr>
        <w:jc w:val="both"/>
        <w:rPr>
          <w:sz w:val="24"/>
          <w:szCs w:val="24"/>
        </w:rPr>
      </w:pPr>
      <w:r>
        <w:rPr>
          <w:sz w:val="24"/>
          <w:szCs w:val="24"/>
        </w:rPr>
        <w:t xml:space="preserve">Location: </w:t>
      </w:r>
      <w:r w:rsidR="00474760">
        <w:rPr>
          <w:sz w:val="24"/>
          <w:szCs w:val="24"/>
        </w:rPr>
        <w:t>Latitude</w:t>
      </w:r>
      <w:r>
        <w:rPr>
          <w:sz w:val="24"/>
          <w:szCs w:val="24"/>
        </w:rPr>
        <w:t xml:space="preserve"> and </w:t>
      </w:r>
      <w:r w:rsidR="00474760">
        <w:rPr>
          <w:sz w:val="24"/>
          <w:szCs w:val="24"/>
        </w:rPr>
        <w:t>longitude</w:t>
      </w:r>
    </w:p>
    <w:p w14:paraId="47EDA9A5" w14:textId="4D6529B2" w:rsidR="00354A5B" w:rsidRDefault="00354A5B" w:rsidP="00354A5B">
      <w:pPr>
        <w:pStyle w:val="ListBullet"/>
        <w:numPr>
          <w:ilvl w:val="0"/>
          <w:numId w:val="29"/>
        </w:numPr>
        <w:jc w:val="both"/>
        <w:rPr>
          <w:sz w:val="24"/>
          <w:szCs w:val="24"/>
        </w:rPr>
      </w:pPr>
      <w:r>
        <w:rPr>
          <w:sz w:val="24"/>
          <w:szCs w:val="24"/>
        </w:rPr>
        <w:t xml:space="preserve">Year of </w:t>
      </w:r>
      <w:r w:rsidR="00474760">
        <w:rPr>
          <w:sz w:val="24"/>
          <w:szCs w:val="24"/>
        </w:rPr>
        <w:t>Capacity</w:t>
      </w:r>
      <w:r>
        <w:rPr>
          <w:sz w:val="24"/>
          <w:szCs w:val="24"/>
        </w:rPr>
        <w:t>: Year of reported capacity</w:t>
      </w:r>
    </w:p>
    <w:p w14:paraId="49882031" w14:textId="2A7504B8" w:rsidR="00354A5B" w:rsidRDefault="00354A5B" w:rsidP="00354A5B">
      <w:pPr>
        <w:pStyle w:val="ListBullet"/>
        <w:numPr>
          <w:ilvl w:val="0"/>
          <w:numId w:val="29"/>
        </w:numPr>
        <w:jc w:val="both"/>
        <w:rPr>
          <w:sz w:val="24"/>
          <w:szCs w:val="24"/>
        </w:rPr>
      </w:pPr>
      <w:r>
        <w:rPr>
          <w:sz w:val="24"/>
          <w:szCs w:val="24"/>
        </w:rPr>
        <w:t xml:space="preserve">Year of </w:t>
      </w:r>
      <w:r w:rsidR="00474760">
        <w:rPr>
          <w:sz w:val="24"/>
          <w:szCs w:val="24"/>
        </w:rPr>
        <w:t>Generation</w:t>
      </w:r>
      <w:r>
        <w:rPr>
          <w:sz w:val="24"/>
          <w:szCs w:val="24"/>
        </w:rPr>
        <w:t xml:space="preserve">: Year of reported generation </w:t>
      </w:r>
    </w:p>
    <w:p w14:paraId="41C2342F" w14:textId="770AC483" w:rsidR="00354A5B" w:rsidRDefault="00354A5B" w:rsidP="00354A5B">
      <w:pPr>
        <w:pStyle w:val="ListBullet"/>
        <w:numPr>
          <w:ilvl w:val="0"/>
          <w:numId w:val="29"/>
        </w:numPr>
        <w:jc w:val="both"/>
        <w:rPr>
          <w:sz w:val="24"/>
          <w:szCs w:val="24"/>
        </w:rPr>
      </w:pPr>
      <w:r>
        <w:rPr>
          <w:sz w:val="24"/>
          <w:szCs w:val="24"/>
        </w:rPr>
        <w:t>Data Source: Source of data</w:t>
      </w:r>
    </w:p>
    <w:p w14:paraId="72EE6BAE" w14:textId="78067B54" w:rsidR="00354A5B" w:rsidRDefault="00354A5B" w:rsidP="00354A5B">
      <w:pPr>
        <w:pStyle w:val="ListBullet"/>
        <w:numPr>
          <w:ilvl w:val="0"/>
          <w:numId w:val="29"/>
        </w:numPr>
        <w:jc w:val="both"/>
        <w:rPr>
          <w:sz w:val="24"/>
          <w:szCs w:val="24"/>
        </w:rPr>
      </w:pPr>
      <w:r>
        <w:rPr>
          <w:sz w:val="24"/>
          <w:szCs w:val="24"/>
        </w:rPr>
        <w:t>URL: URL link to the data</w:t>
      </w:r>
    </w:p>
    <w:p w14:paraId="0B021125" w14:textId="10C559B1" w:rsidR="00354A5B" w:rsidRDefault="00354A5B" w:rsidP="00354A5B">
      <w:pPr>
        <w:pStyle w:val="ListBullet"/>
        <w:numPr>
          <w:ilvl w:val="0"/>
          <w:numId w:val="29"/>
        </w:numPr>
        <w:jc w:val="both"/>
        <w:rPr>
          <w:sz w:val="24"/>
          <w:szCs w:val="24"/>
        </w:rPr>
      </w:pPr>
      <w:r>
        <w:rPr>
          <w:sz w:val="24"/>
          <w:szCs w:val="24"/>
        </w:rPr>
        <w:t xml:space="preserve">Annual </w:t>
      </w:r>
      <w:r w:rsidR="00474760">
        <w:rPr>
          <w:sz w:val="24"/>
          <w:szCs w:val="24"/>
        </w:rPr>
        <w:t>Generation</w:t>
      </w:r>
      <w:r>
        <w:rPr>
          <w:sz w:val="24"/>
          <w:szCs w:val="24"/>
        </w:rPr>
        <w:t>: Annual generation (</w:t>
      </w:r>
      <w:r w:rsidR="00474760">
        <w:rPr>
          <w:sz w:val="24"/>
          <w:szCs w:val="24"/>
        </w:rPr>
        <w:t>Calander</w:t>
      </w:r>
      <w:r>
        <w:rPr>
          <w:sz w:val="24"/>
          <w:szCs w:val="24"/>
        </w:rPr>
        <w:t xml:space="preserve"> year) in gigawatt hours (</w:t>
      </w:r>
      <w:proofErr w:type="spellStart"/>
      <w:r>
        <w:rPr>
          <w:sz w:val="24"/>
          <w:szCs w:val="24"/>
        </w:rPr>
        <w:t>GWhs</w:t>
      </w:r>
      <w:proofErr w:type="spellEnd"/>
      <w:r>
        <w:rPr>
          <w:sz w:val="24"/>
          <w:szCs w:val="24"/>
        </w:rPr>
        <w:t>) gross</w:t>
      </w:r>
    </w:p>
    <w:p w14:paraId="0B51F112" w14:textId="68901A5C" w:rsidR="00354A5B" w:rsidRDefault="00354A5B" w:rsidP="00354A5B">
      <w:pPr>
        <w:pStyle w:val="ListBullet"/>
        <w:numPr>
          <w:ilvl w:val="0"/>
          <w:numId w:val="29"/>
        </w:numPr>
        <w:jc w:val="both"/>
        <w:rPr>
          <w:sz w:val="24"/>
          <w:szCs w:val="24"/>
        </w:rPr>
      </w:pPr>
      <w:r>
        <w:rPr>
          <w:sz w:val="24"/>
          <w:szCs w:val="24"/>
        </w:rPr>
        <w:t xml:space="preserve">Operation status: </w:t>
      </w:r>
      <w:r w:rsidR="00474760">
        <w:rPr>
          <w:sz w:val="24"/>
          <w:szCs w:val="24"/>
        </w:rPr>
        <w:t>Commissioned</w:t>
      </w:r>
      <w:r>
        <w:rPr>
          <w:sz w:val="24"/>
          <w:szCs w:val="24"/>
        </w:rPr>
        <w:t>/retired/planned</w:t>
      </w:r>
    </w:p>
    <w:p w14:paraId="0BF581A2" w14:textId="31A46FED" w:rsidR="00354A5B" w:rsidRDefault="00474760" w:rsidP="00354A5B">
      <w:pPr>
        <w:pStyle w:val="ListBullet"/>
        <w:numPr>
          <w:ilvl w:val="0"/>
          <w:numId w:val="29"/>
        </w:numPr>
        <w:jc w:val="both"/>
        <w:rPr>
          <w:sz w:val="24"/>
          <w:szCs w:val="24"/>
        </w:rPr>
      </w:pPr>
      <w:r>
        <w:rPr>
          <w:sz w:val="24"/>
          <w:szCs w:val="24"/>
        </w:rPr>
        <w:t>Generator</w:t>
      </w:r>
      <w:r w:rsidR="00354A5B">
        <w:rPr>
          <w:sz w:val="24"/>
          <w:szCs w:val="24"/>
        </w:rPr>
        <w:t xml:space="preserve"> </w:t>
      </w:r>
      <w:r>
        <w:rPr>
          <w:sz w:val="24"/>
          <w:szCs w:val="24"/>
        </w:rPr>
        <w:t>technology</w:t>
      </w:r>
      <w:r w:rsidR="00354A5B">
        <w:rPr>
          <w:sz w:val="24"/>
          <w:szCs w:val="24"/>
        </w:rPr>
        <w:t xml:space="preserve">: </w:t>
      </w:r>
      <w:r>
        <w:rPr>
          <w:sz w:val="24"/>
          <w:szCs w:val="24"/>
        </w:rPr>
        <w:t>Technology used to generate electricity</w:t>
      </w:r>
    </w:p>
    <w:p w14:paraId="0AB50D84" w14:textId="56128D3C" w:rsidR="00474760" w:rsidRDefault="00474760" w:rsidP="00354A5B">
      <w:pPr>
        <w:pStyle w:val="ListBullet"/>
        <w:numPr>
          <w:ilvl w:val="0"/>
          <w:numId w:val="29"/>
        </w:numPr>
        <w:jc w:val="both"/>
        <w:rPr>
          <w:sz w:val="24"/>
          <w:szCs w:val="24"/>
        </w:rPr>
      </w:pPr>
      <w:r>
        <w:rPr>
          <w:sz w:val="24"/>
          <w:szCs w:val="24"/>
        </w:rPr>
        <w:t>Owner: Primary owner of the power plant</w:t>
      </w:r>
    </w:p>
    <w:p w14:paraId="29216CAE" w14:textId="226CFDDA" w:rsidR="00474760" w:rsidRDefault="00474760" w:rsidP="00354A5B">
      <w:pPr>
        <w:pStyle w:val="ListBullet"/>
        <w:numPr>
          <w:ilvl w:val="0"/>
          <w:numId w:val="29"/>
        </w:numPr>
        <w:jc w:val="both"/>
        <w:rPr>
          <w:sz w:val="24"/>
          <w:szCs w:val="24"/>
        </w:rPr>
      </w:pPr>
      <w:r>
        <w:rPr>
          <w:sz w:val="24"/>
          <w:szCs w:val="24"/>
        </w:rPr>
        <w:t>Commissioning year: First year plant generated electricity</w:t>
      </w:r>
    </w:p>
    <w:p w14:paraId="319C15B6" w14:textId="77777777" w:rsidR="00354A5B" w:rsidRDefault="00354A5B" w:rsidP="00354A5B">
      <w:pPr>
        <w:pStyle w:val="ListBullet"/>
        <w:numPr>
          <w:ilvl w:val="0"/>
          <w:numId w:val="0"/>
        </w:numPr>
        <w:ind w:left="720" w:hanging="360"/>
        <w:jc w:val="both"/>
        <w:rPr>
          <w:sz w:val="24"/>
          <w:szCs w:val="24"/>
        </w:rPr>
      </w:pPr>
    </w:p>
    <w:p w14:paraId="1E37CE63" w14:textId="77777777" w:rsidR="00474760" w:rsidRDefault="00474760" w:rsidP="00354A5B">
      <w:pPr>
        <w:pStyle w:val="ListBullet"/>
        <w:numPr>
          <w:ilvl w:val="0"/>
          <w:numId w:val="0"/>
        </w:numPr>
        <w:ind w:left="720" w:hanging="360"/>
        <w:jc w:val="both"/>
        <w:rPr>
          <w:sz w:val="24"/>
          <w:szCs w:val="24"/>
        </w:rPr>
      </w:pPr>
    </w:p>
    <w:p w14:paraId="11E34EC8" w14:textId="77777777" w:rsidR="00474760" w:rsidRPr="00354A5B" w:rsidRDefault="00474760" w:rsidP="00354A5B">
      <w:pPr>
        <w:pStyle w:val="ListBullet"/>
        <w:numPr>
          <w:ilvl w:val="0"/>
          <w:numId w:val="0"/>
        </w:numPr>
        <w:ind w:left="720" w:hanging="360"/>
        <w:jc w:val="both"/>
        <w:rPr>
          <w:sz w:val="24"/>
          <w:szCs w:val="24"/>
        </w:rPr>
      </w:pPr>
    </w:p>
    <w:p w14:paraId="518E060A" w14:textId="20C12398" w:rsidR="009C26FA" w:rsidRDefault="009C26FA" w:rsidP="009C26FA">
      <w:pPr>
        <w:pStyle w:val="Heading1"/>
        <w:numPr>
          <w:ilvl w:val="0"/>
          <w:numId w:val="24"/>
        </w:numPr>
      </w:pPr>
      <w:bookmarkStart w:id="10" w:name="_Toc214745194"/>
      <w:r>
        <w:lastRenderedPageBreak/>
        <w:t>Data Handling</w:t>
      </w:r>
      <w:bookmarkEnd w:id="10"/>
      <w:r>
        <w:t xml:space="preserve"> </w:t>
      </w:r>
    </w:p>
    <w:p w14:paraId="508A8214" w14:textId="77777777" w:rsidR="009C26FA" w:rsidRDefault="009C26FA" w:rsidP="009C26FA"/>
    <w:p w14:paraId="4454E4C9" w14:textId="77777777" w:rsidR="009C26FA" w:rsidRPr="00E12C49" w:rsidRDefault="009C26FA" w:rsidP="009C26FA">
      <w:pPr>
        <w:pStyle w:val="ListBullet"/>
        <w:numPr>
          <w:ilvl w:val="0"/>
          <w:numId w:val="0"/>
        </w:numPr>
        <w:ind w:left="720" w:hanging="360"/>
        <w:rPr>
          <w:sz w:val="24"/>
          <w:szCs w:val="24"/>
        </w:rPr>
      </w:pPr>
      <w:r w:rsidRPr="00E12C49">
        <w:rPr>
          <w:sz w:val="24"/>
          <w:szCs w:val="24"/>
        </w:rPr>
        <w:t>Data Handling:</w:t>
      </w:r>
    </w:p>
    <w:p w14:paraId="07D9D4A8" w14:textId="09C786A4" w:rsidR="009C26FA" w:rsidRDefault="00474760" w:rsidP="009C26FA">
      <w:pPr>
        <w:pStyle w:val="ListBullet"/>
        <w:numPr>
          <w:ilvl w:val="0"/>
          <w:numId w:val="17"/>
        </w:numPr>
        <w:rPr>
          <w:sz w:val="24"/>
          <w:szCs w:val="24"/>
        </w:rPr>
      </w:pPr>
      <w:r>
        <w:rPr>
          <w:sz w:val="24"/>
          <w:szCs w:val="24"/>
        </w:rPr>
        <w:t xml:space="preserve">Added a table with 2 columns for each country and its continents from </w:t>
      </w:r>
      <w:hyperlink r:id="rId8" w:history="1">
        <w:r w:rsidRPr="007C4E38">
          <w:rPr>
            <w:rStyle w:val="Hyperlink"/>
            <w:sz w:val="24"/>
            <w:szCs w:val="24"/>
          </w:rPr>
          <w:t>https://worldpopulationreview.com/country-rankings/list-of-countries-by-continent</w:t>
        </w:r>
      </w:hyperlink>
    </w:p>
    <w:p w14:paraId="15AACB88" w14:textId="76CE76D0" w:rsidR="00474760" w:rsidRDefault="00474760" w:rsidP="009C26FA">
      <w:pPr>
        <w:pStyle w:val="ListBullet"/>
        <w:numPr>
          <w:ilvl w:val="0"/>
          <w:numId w:val="17"/>
        </w:numPr>
        <w:rPr>
          <w:sz w:val="24"/>
          <w:szCs w:val="24"/>
        </w:rPr>
      </w:pPr>
      <w:r>
        <w:rPr>
          <w:sz w:val="24"/>
          <w:szCs w:val="24"/>
        </w:rPr>
        <w:t>Cleaned the table to match the countries names with the raw data set.</w:t>
      </w:r>
    </w:p>
    <w:p w14:paraId="46F0400A" w14:textId="2C34CCD5" w:rsidR="00474760" w:rsidRPr="00E12C49" w:rsidRDefault="00474760" w:rsidP="009C26FA">
      <w:pPr>
        <w:pStyle w:val="ListBullet"/>
        <w:numPr>
          <w:ilvl w:val="0"/>
          <w:numId w:val="17"/>
        </w:numPr>
        <w:rPr>
          <w:sz w:val="24"/>
          <w:szCs w:val="24"/>
        </w:rPr>
      </w:pPr>
      <w:r>
        <w:rPr>
          <w:sz w:val="24"/>
          <w:szCs w:val="24"/>
        </w:rPr>
        <w:t>Changed the columns data types based on appropriate types (text, numbers, dates …</w:t>
      </w:r>
      <w:proofErr w:type="spellStart"/>
      <w:r>
        <w:rPr>
          <w:sz w:val="24"/>
          <w:szCs w:val="24"/>
        </w:rPr>
        <w:t>etc</w:t>
      </w:r>
      <w:proofErr w:type="spellEnd"/>
      <w:r>
        <w:rPr>
          <w:sz w:val="24"/>
          <w:szCs w:val="24"/>
        </w:rPr>
        <w:t>)</w:t>
      </w:r>
    </w:p>
    <w:p w14:paraId="4ABFD825" w14:textId="0AFF0BEA" w:rsidR="009C26FA" w:rsidRDefault="005F2A3E" w:rsidP="009C26FA">
      <w:pPr>
        <w:pStyle w:val="ListBullet"/>
        <w:numPr>
          <w:ilvl w:val="0"/>
          <w:numId w:val="17"/>
        </w:numPr>
        <w:rPr>
          <w:sz w:val="24"/>
          <w:szCs w:val="24"/>
        </w:rPr>
      </w:pPr>
      <w:r>
        <w:rPr>
          <w:sz w:val="24"/>
          <w:szCs w:val="24"/>
        </w:rPr>
        <w:t>Categorized each fuel type into 3 categories:</w:t>
      </w:r>
    </w:p>
    <w:p w14:paraId="0206D1D9" w14:textId="4FDBE14A" w:rsidR="005F2A3E" w:rsidRDefault="005F2A3E" w:rsidP="005F2A3E">
      <w:pPr>
        <w:pStyle w:val="ListBullet"/>
        <w:numPr>
          <w:ilvl w:val="1"/>
          <w:numId w:val="17"/>
        </w:numPr>
        <w:rPr>
          <w:sz w:val="24"/>
          <w:szCs w:val="24"/>
        </w:rPr>
      </w:pPr>
      <w:r>
        <w:rPr>
          <w:sz w:val="24"/>
          <w:szCs w:val="24"/>
        </w:rPr>
        <w:t>Renewables</w:t>
      </w:r>
    </w:p>
    <w:p w14:paraId="66A3363E" w14:textId="4186A379" w:rsidR="005F2A3E" w:rsidRDefault="005F2A3E" w:rsidP="005F2A3E">
      <w:pPr>
        <w:pStyle w:val="ListBullet"/>
        <w:numPr>
          <w:ilvl w:val="1"/>
          <w:numId w:val="17"/>
        </w:numPr>
        <w:rPr>
          <w:sz w:val="24"/>
          <w:szCs w:val="24"/>
        </w:rPr>
      </w:pPr>
      <w:r>
        <w:rPr>
          <w:sz w:val="24"/>
          <w:szCs w:val="24"/>
        </w:rPr>
        <w:t>None Renewables</w:t>
      </w:r>
    </w:p>
    <w:p w14:paraId="0708D346" w14:textId="4E3D1594" w:rsidR="005F2A3E" w:rsidRDefault="005F2A3E" w:rsidP="005F2A3E">
      <w:pPr>
        <w:pStyle w:val="ListBullet"/>
        <w:numPr>
          <w:ilvl w:val="1"/>
          <w:numId w:val="17"/>
        </w:numPr>
        <w:rPr>
          <w:sz w:val="24"/>
          <w:szCs w:val="24"/>
        </w:rPr>
      </w:pPr>
      <w:r>
        <w:rPr>
          <w:sz w:val="24"/>
          <w:szCs w:val="24"/>
        </w:rPr>
        <w:t>Others</w:t>
      </w:r>
    </w:p>
    <w:p w14:paraId="5CDF42A6" w14:textId="347A6306" w:rsidR="005F2A3E" w:rsidRDefault="005F2A3E" w:rsidP="005F2A3E">
      <w:pPr>
        <w:pStyle w:val="ListBullet"/>
        <w:numPr>
          <w:ilvl w:val="0"/>
          <w:numId w:val="17"/>
        </w:numPr>
        <w:rPr>
          <w:sz w:val="24"/>
          <w:szCs w:val="24"/>
        </w:rPr>
      </w:pPr>
      <w:r>
        <w:rPr>
          <w:sz w:val="24"/>
          <w:szCs w:val="24"/>
        </w:rPr>
        <w:t>Calculated each year production in Mw instead of GWh.</w:t>
      </w:r>
    </w:p>
    <w:p w14:paraId="6EC5F19D" w14:textId="3B2786B2" w:rsidR="005F2A3E" w:rsidRPr="00E12C49" w:rsidRDefault="005F2A3E" w:rsidP="005F2A3E">
      <w:pPr>
        <w:pStyle w:val="ListBullet"/>
        <w:numPr>
          <w:ilvl w:val="0"/>
          <w:numId w:val="17"/>
        </w:numPr>
        <w:rPr>
          <w:sz w:val="24"/>
          <w:szCs w:val="24"/>
        </w:rPr>
      </w:pPr>
      <w:r>
        <w:rPr>
          <w:sz w:val="24"/>
          <w:szCs w:val="24"/>
        </w:rPr>
        <w:t>Added a column with the total production in Mw form 2013-2017</w:t>
      </w:r>
    </w:p>
    <w:p w14:paraId="3CD3D63D" w14:textId="732CF063" w:rsidR="009C26FA" w:rsidRDefault="005F2A3E" w:rsidP="009C26FA">
      <w:pPr>
        <w:pStyle w:val="ListBullet"/>
        <w:numPr>
          <w:ilvl w:val="0"/>
          <w:numId w:val="17"/>
        </w:numPr>
        <w:rPr>
          <w:sz w:val="24"/>
          <w:szCs w:val="24"/>
        </w:rPr>
      </w:pPr>
      <w:r>
        <w:rPr>
          <w:sz w:val="24"/>
          <w:szCs w:val="24"/>
        </w:rPr>
        <w:t>Added a measure of Capacity share percentage from Total capacity in Mw</w:t>
      </w:r>
    </w:p>
    <w:p w14:paraId="7707BAC9" w14:textId="74CB570E" w:rsidR="005F2A3E" w:rsidRDefault="005F2A3E" w:rsidP="009C26FA">
      <w:pPr>
        <w:pStyle w:val="ListBullet"/>
        <w:numPr>
          <w:ilvl w:val="0"/>
          <w:numId w:val="17"/>
        </w:numPr>
        <w:rPr>
          <w:sz w:val="24"/>
          <w:szCs w:val="24"/>
        </w:rPr>
      </w:pPr>
      <w:r>
        <w:rPr>
          <w:sz w:val="24"/>
          <w:szCs w:val="24"/>
        </w:rPr>
        <w:t>Added a measure to count the number of plants</w:t>
      </w:r>
    </w:p>
    <w:p w14:paraId="665ACD03" w14:textId="337DD13E" w:rsidR="005F2A3E" w:rsidRPr="00E12C49" w:rsidRDefault="005F2A3E" w:rsidP="009C26FA">
      <w:pPr>
        <w:pStyle w:val="ListBullet"/>
        <w:numPr>
          <w:ilvl w:val="0"/>
          <w:numId w:val="17"/>
        </w:numPr>
        <w:rPr>
          <w:sz w:val="24"/>
          <w:szCs w:val="24"/>
        </w:rPr>
      </w:pPr>
      <w:r>
        <w:rPr>
          <w:sz w:val="24"/>
          <w:szCs w:val="24"/>
        </w:rPr>
        <w:t>Added a measure of the total capacity of all the plants</w:t>
      </w:r>
    </w:p>
    <w:p w14:paraId="23AA265A" w14:textId="77777777" w:rsidR="009C26FA" w:rsidRPr="00E12C49" w:rsidRDefault="009C26FA" w:rsidP="00E12C49">
      <w:pPr>
        <w:pStyle w:val="ListBullet"/>
        <w:numPr>
          <w:ilvl w:val="0"/>
          <w:numId w:val="0"/>
        </w:numPr>
        <w:ind w:left="720"/>
        <w:rPr>
          <w:sz w:val="24"/>
          <w:szCs w:val="24"/>
        </w:rPr>
      </w:pPr>
    </w:p>
    <w:p w14:paraId="6F0672F8" w14:textId="77777777" w:rsidR="00E12C49" w:rsidRDefault="00E12C49" w:rsidP="00E12C49">
      <w:pPr>
        <w:rPr>
          <w:sz w:val="24"/>
          <w:szCs w:val="24"/>
        </w:rPr>
      </w:pPr>
    </w:p>
    <w:p w14:paraId="2683A866" w14:textId="77777777" w:rsidR="00D6485B" w:rsidRDefault="00D6485B" w:rsidP="00E12C49">
      <w:pPr>
        <w:rPr>
          <w:sz w:val="24"/>
          <w:szCs w:val="24"/>
        </w:rPr>
      </w:pPr>
    </w:p>
    <w:p w14:paraId="677EC005" w14:textId="77777777" w:rsidR="00D6485B" w:rsidRDefault="00D6485B" w:rsidP="00E12C49">
      <w:pPr>
        <w:rPr>
          <w:sz w:val="24"/>
          <w:szCs w:val="24"/>
        </w:rPr>
      </w:pPr>
    </w:p>
    <w:p w14:paraId="1FC05AAA" w14:textId="77777777" w:rsidR="00E12C49" w:rsidRDefault="00E12C49" w:rsidP="00E12C49">
      <w:pPr>
        <w:rPr>
          <w:sz w:val="24"/>
          <w:szCs w:val="24"/>
        </w:rPr>
      </w:pPr>
    </w:p>
    <w:p w14:paraId="3B625837" w14:textId="77777777" w:rsidR="00E12C49" w:rsidRDefault="00E12C49" w:rsidP="00E12C49">
      <w:pPr>
        <w:rPr>
          <w:sz w:val="24"/>
          <w:szCs w:val="24"/>
        </w:rPr>
      </w:pPr>
    </w:p>
    <w:p w14:paraId="20E87A97" w14:textId="24359D96" w:rsidR="00E12C49" w:rsidRPr="00D5413C" w:rsidRDefault="00377C33" w:rsidP="00D6485B">
      <w:pPr>
        <w:pStyle w:val="Heading1"/>
        <w:numPr>
          <w:ilvl w:val="0"/>
          <w:numId w:val="24"/>
        </w:numPr>
      </w:pPr>
      <w:bookmarkStart w:id="11" w:name="_Hlk213092797"/>
      <w:bookmarkStart w:id="12" w:name="_Toc214745195"/>
      <w:r>
        <w:lastRenderedPageBreak/>
        <w:t>Analysis</w:t>
      </w:r>
      <w:r w:rsidR="00D6485B">
        <w:t xml:space="preserve"> and Findings</w:t>
      </w:r>
      <w:bookmarkEnd w:id="12"/>
    </w:p>
    <w:bookmarkEnd w:id="11"/>
    <w:p w14:paraId="1321CE9E" w14:textId="7FB4C1D6" w:rsidR="00C01376" w:rsidRDefault="00C01376" w:rsidP="00C01376">
      <w:pPr>
        <w:pStyle w:val="ListParagraph"/>
        <w:rPr>
          <w:sz w:val="24"/>
          <w:szCs w:val="24"/>
        </w:rPr>
      </w:pPr>
      <w:r>
        <w:rPr>
          <w:sz w:val="24"/>
          <w:szCs w:val="24"/>
        </w:rPr>
        <w:t>-</w:t>
      </w:r>
      <w:r w:rsidRPr="00C01376">
        <w:rPr>
          <w:sz w:val="24"/>
          <w:szCs w:val="24"/>
        </w:rPr>
        <w:t xml:space="preserve"> </w:t>
      </w:r>
      <w:r w:rsidR="00826B05">
        <w:rPr>
          <w:sz w:val="24"/>
          <w:szCs w:val="24"/>
        </w:rPr>
        <w:t>Global Energy Mix</w:t>
      </w:r>
      <w:r>
        <w:rPr>
          <w:sz w:val="24"/>
          <w:szCs w:val="24"/>
        </w:rPr>
        <w:t>.</w:t>
      </w:r>
    </w:p>
    <w:p w14:paraId="777A10EE" w14:textId="78AC04A5" w:rsidR="00E12C49" w:rsidRDefault="00826B05" w:rsidP="00826B05">
      <w:pPr>
        <w:pStyle w:val="ListParagraph"/>
        <w:rPr>
          <w:noProof/>
        </w:rPr>
      </w:pPr>
      <w:r w:rsidRPr="00826B05">
        <w:rPr>
          <w:noProof/>
        </w:rPr>
        <w:drawing>
          <wp:inline distT="0" distB="0" distL="0" distR="0" wp14:anchorId="475B6C5E" wp14:editId="009EA413">
            <wp:extent cx="5486400" cy="2915920"/>
            <wp:effectExtent l="0" t="0" r="0" b="0"/>
            <wp:docPr id="9" name="Picture 8">
              <a:extLst xmlns:a="http://schemas.openxmlformats.org/drawingml/2006/main">
                <a:ext uri="{FF2B5EF4-FFF2-40B4-BE49-F238E27FC236}">
                  <a16:creationId xmlns:a16="http://schemas.microsoft.com/office/drawing/2014/main" id="{D4E2521F-E4E1-4D06-1FB3-1C3CE1556F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D4E2521F-E4E1-4D06-1FB3-1C3CE1556FB8}"/>
                        </a:ext>
                      </a:extLst>
                    </pic:cNvPr>
                    <pic:cNvPicPr>
                      <a:picLocks noChangeAspect="1"/>
                    </pic:cNvPicPr>
                  </pic:nvPicPr>
                  <pic:blipFill>
                    <a:blip r:embed="rId9"/>
                    <a:stretch>
                      <a:fillRect/>
                    </a:stretch>
                  </pic:blipFill>
                  <pic:spPr>
                    <a:xfrm>
                      <a:off x="0" y="0"/>
                      <a:ext cx="5486400" cy="2915920"/>
                    </a:xfrm>
                    <a:prstGeom prst="rect">
                      <a:avLst/>
                    </a:prstGeom>
                  </pic:spPr>
                </pic:pic>
              </a:graphicData>
            </a:graphic>
          </wp:inline>
        </w:drawing>
      </w:r>
      <w:r w:rsidRPr="00826B05">
        <w:rPr>
          <w:noProof/>
        </w:rPr>
        <w:t xml:space="preserve"> </w:t>
      </w:r>
      <w:r w:rsidRPr="00826B05">
        <w:rPr>
          <w:sz w:val="24"/>
          <w:szCs w:val="24"/>
        </w:rPr>
        <w:drawing>
          <wp:inline distT="0" distB="0" distL="0" distR="0" wp14:anchorId="226C45E8" wp14:editId="09F36AC5">
            <wp:extent cx="5486400" cy="2735580"/>
            <wp:effectExtent l="0" t="0" r="0" b="7620"/>
            <wp:docPr id="14" name="Picture 13">
              <a:extLst xmlns:a="http://schemas.openxmlformats.org/drawingml/2006/main">
                <a:ext uri="{FF2B5EF4-FFF2-40B4-BE49-F238E27FC236}">
                  <a16:creationId xmlns:a16="http://schemas.microsoft.com/office/drawing/2014/main" id="{FF87377C-620F-E54E-6655-1023808906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FF87377C-620F-E54E-6655-10238089060F}"/>
                        </a:ext>
                      </a:extLst>
                    </pic:cNvPr>
                    <pic:cNvPicPr>
                      <a:picLocks noChangeAspect="1"/>
                    </pic:cNvPicPr>
                  </pic:nvPicPr>
                  <pic:blipFill>
                    <a:blip r:embed="rId10"/>
                    <a:srcRect l="525" t="1233"/>
                    <a:stretch>
                      <a:fillRect/>
                    </a:stretch>
                  </pic:blipFill>
                  <pic:spPr>
                    <a:xfrm>
                      <a:off x="0" y="0"/>
                      <a:ext cx="5486400" cy="2735580"/>
                    </a:xfrm>
                    <a:prstGeom prst="rect">
                      <a:avLst/>
                    </a:prstGeom>
                  </pic:spPr>
                </pic:pic>
              </a:graphicData>
            </a:graphic>
          </wp:inline>
        </w:drawing>
      </w:r>
    </w:p>
    <w:p w14:paraId="2DC6AF66" w14:textId="6318828C" w:rsidR="00826B05" w:rsidRDefault="00826B05" w:rsidP="00F24362">
      <w:pPr>
        <w:pStyle w:val="ListParagraph"/>
        <w:jc w:val="center"/>
        <w:rPr>
          <w:sz w:val="24"/>
          <w:szCs w:val="24"/>
        </w:rPr>
      </w:pPr>
      <w:r w:rsidRPr="00826B05">
        <w:rPr>
          <w:sz w:val="24"/>
          <w:szCs w:val="24"/>
        </w:rPr>
        <w:lastRenderedPageBreak/>
        <w:drawing>
          <wp:inline distT="0" distB="0" distL="0" distR="0" wp14:anchorId="3E551897" wp14:editId="54C42844">
            <wp:extent cx="5486400" cy="3020060"/>
            <wp:effectExtent l="0" t="0" r="0" b="8890"/>
            <wp:docPr id="16" name="Picture 15">
              <a:extLst xmlns:a="http://schemas.openxmlformats.org/drawingml/2006/main">
                <a:ext uri="{FF2B5EF4-FFF2-40B4-BE49-F238E27FC236}">
                  <a16:creationId xmlns:a16="http://schemas.microsoft.com/office/drawing/2014/main" id="{74D95F9B-5C05-3AC9-D9F8-C8D3992157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74D95F9B-5C05-3AC9-D9F8-C8D39921578E}"/>
                        </a:ext>
                      </a:extLst>
                    </pic:cNvPr>
                    <pic:cNvPicPr>
                      <a:picLocks noChangeAspect="1"/>
                    </pic:cNvPicPr>
                  </pic:nvPicPr>
                  <pic:blipFill>
                    <a:blip r:embed="rId11"/>
                    <a:srcRect l="608" t="684" r="1207" b="3504"/>
                    <a:stretch>
                      <a:fillRect/>
                    </a:stretch>
                  </pic:blipFill>
                  <pic:spPr>
                    <a:xfrm>
                      <a:off x="0" y="0"/>
                      <a:ext cx="5486400" cy="3020060"/>
                    </a:xfrm>
                    <a:prstGeom prst="rect">
                      <a:avLst/>
                    </a:prstGeom>
                  </pic:spPr>
                </pic:pic>
              </a:graphicData>
            </a:graphic>
          </wp:inline>
        </w:drawing>
      </w:r>
    </w:p>
    <w:p w14:paraId="64B35A98" w14:textId="77777777" w:rsidR="00826B05" w:rsidRDefault="00826B05" w:rsidP="00826B05">
      <w:pPr>
        <w:pStyle w:val="ListParagraph"/>
        <w:rPr>
          <w:sz w:val="24"/>
          <w:szCs w:val="24"/>
        </w:rPr>
      </w:pPr>
      <w:r w:rsidRPr="00826B05">
        <w:rPr>
          <w:sz w:val="24"/>
          <w:szCs w:val="24"/>
        </w:rPr>
        <w:t>Fossil fuels still dominate capacity, but renewables are growing quickly. This imbalance highlights both the challenge and the opportunity: the world is still heavily reliant on coal, gas, and oil, but the momentum is shifting toward clean energy</w:t>
      </w:r>
    </w:p>
    <w:p w14:paraId="53AFBECE" w14:textId="77777777" w:rsidR="00826B05" w:rsidRDefault="00826B05" w:rsidP="00826B05">
      <w:pPr>
        <w:pStyle w:val="ListParagraph"/>
        <w:rPr>
          <w:sz w:val="24"/>
          <w:szCs w:val="24"/>
        </w:rPr>
      </w:pPr>
    </w:p>
    <w:p w14:paraId="3F077909" w14:textId="77777777" w:rsidR="00826B05" w:rsidRPr="00826B05" w:rsidRDefault="00826B05" w:rsidP="00826B05">
      <w:pPr>
        <w:pStyle w:val="ListParagraph"/>
        <w:numPr>
          <w:ilvl w:val="0"/>
          <w:numId w:val="28"/>
        </w:numPr>
        <w:rPr>
          <w:sz w:val="24"/>
          <w:szCs w:val="24"/>
        </w:rPr>
      </w:pPr>
      <w:r w:rsidRPr="00826B05">
        <w:rPr>
          <w:sz w:val="24"/>
          <w:szCs w:val="24"/>
        </w:rPr>
        <w:t>Geographical Distribution</w:t>
      </w:r>
    </w:p>
    <w:p w14:paraId="2DBA6319" w14:textId="0097D600" w:rsidR="00826B05" w:rsidRPr="00826B05" w:rsidRDefault="00826B05" w:rsidP="00826B05">
      <w:pPr>
        <w:pStyle w:val="ListParagraph"/>
        <w:ind w:left="785"/>
        <w:rPr>
          <w:sz w:val="24"/>
          <w:szCs w:val="24"/>
        </w:rPr>
      </w:pPr>
    </w:p>
    <w:p w14:paraId="4FB410A5" w14:textId="77777777" w:rsidR="00C01376" w:rsidRDefault="00C01376" w:rsidP="00C01376">
      <w:pPr>
        <w:pStyle w:val="ListParagraph"/>
        <w:rPr>
          <w:sz w:val="24"/>
          <w:szCs w:val="24"/>
        </w:rPr>
      </w:pPr>
    </w:p>
    <w:p w14:paraId="2CF9DCD4" w14:textId="522B4A6D" w:rsidR="00C01376" w:rsidRDefault="00826B05" w:rsidP="00826B05">
      <w:pPr>
        <w:pStyle w:val="ListParagraph"/>
        <w:rPr>
          <w:sz w:val="24"/>
          <w:szCs w:val="24"/>
        </w:rPr>
      </w:pPr>
      <w:r w:rsidRPr="00826B05">
        <w:rPr>
          <w:sz w:val="24"/>
          <w:szCs w:val="24"/>
        </w:rPr>
        <w:drawing>
          <wp:inline distT="0" distB="0" distL="0" distR="0" wp14:anchorId="61D3060C" wp14:editId="1215D5F0">
            <wp:extent cx="4749800" cy="3166534"/>
            <wp:effectExtent l="0" t="0" r="0" b="0"/>
            <wp:docPr id="8" name="Picture 7">
              <a:extLst xmlns:a="http://schemas.openxmlformats.org/drawingml/2006/main">
                <a:ext uri="{FF2B5EF4-FFF2-40B4-BE49-F238E27FC236}">
                  <a16:creationId xmlns:a16="http://schemas.microsoft.com/office/drawing/2014/main" id="{776EFCA6-50E8-72D9-E17B-1B066B549E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776EFCA6-50E8-72D9-E17B-1B066B549EEA}"/>
                        </a:ext>
                      </a:extLst>
                    </pic:cNvPr>
                    <pic:cNvPicPr>
                      <a:picLocks noChangeAspect="1"/>
                    </pic:cNvPicPr>
                  </pic:nvPicPr>
                  <pic:blipFill>
                    <a:blip r:embed="rId12"/>
                    <a:srcRect l="927" t="678" r="12007" b="7307"/>
                    <a:stretch>
                      <a:fillRect/>
                    </a:stretch>
                  </pic:blipFill>
                  <pic:spPr>
                    <a:xfrm>
                      <a:off x="0" y="0"/>
                      <a:ext cx="4765740" cy="3177160"/>
                    </a:xfrm>
                    <a:prstGeom prst="rect">
                      <a:avLst/>
                    </a:prstGeom>
                  </pic:spPr>
                </pic:pic>
              </a:graphicData>
            </a:graphic>
          </wp:inline>
        </w:drawing>
      </w:r>
    </w:p>
    <w:p w14:paraId="6C4827D0" w14:textId="77777777" w:rsidR="00C01376" w:rsidRDefault="00C01376" w:rsidP="00C01376">
      <w:pPr>
        <w:pStyle w:val="ListParagraph"/>
        <w:rPr>
          <w:sz w:val="24"/>
          <w:szCs w:val="24"/>
        </w:rPr>
      </w:pPr>
    </w:p>
    <w:p w14:paraId="10592B54" w14:textId="6397E984" w:rsidR="00C01376" w:rsidRDefault="00826B05" w:rsidP="00826B05">
      <w:pPr>
        <w:pStyle w:val="ListParagraph"/>
        <w:rPr>
          <w:sz w:val="24"/>
          <w:szCs w:val="24"/>
        </w:rPr>
      </w:pPr>
      <w:r w:rsidRPr="00826B05">
        <w:rPr>
          <w:sz w:val="24"/>
          <w:szCs w:val="24"/>
        </w:rPr>
        <w:drawing>
          <wp:inline distT="0" distB="0" distL="0" distR="0" wp14:anchorId="55E66A16" wp14:editId="639199CF">
            <wp:extent cx="4800600" cy="2823686"/>
            <wp:effectExtent l="0" t="0" r="0" b="0"/>
            <wp:docPr id="344382529" name="Picture 8">
              <a:extLst xmlns:a="http://schemas.openxmlformats.org/drawingml/2006/main">
                <a:ext uri="{FF2B5EF4-FFF2-40B4-BE49-F238E27FC236}">
                  <a16:creationId xmlns:a16="http://schemas.microsoft.com/office/drawing/2014/main" id="{17961C99-AA7B-330A-DC07-BE75AAED3B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17961C99-AA7B-330A-DC07-BE75AAED3B12}"/>
                        </a:ext>
                      </a:extLst>
                    </pic:cNvPr>
                    <pic:cNvPicPr>
                      <a:picLocks noChangeAspect="1"/>
                    </pic:cNvPicPr>
                  </pic:nvPicPr>
                  <pic:blipFill>
                    <a:blip r:embed="rId13"/>
                    <a:srcRect l="358" t="869" r="3941" b="10613"/>
                    <a:stretch>
                      <a:fillRect/>
                    </a:stretch>
                  </pic:blipFill>
                  <pic:spPr>
                    <a:xfrm>
                      <a:off x="0" y="0"/>
                      <a:ext cx="4811925" cy="2830347"/>
                    </a:xfrm>
                    <a:prstGeom prst="rect">
                      <a:avLst/>
                    </a:prstGeom>
                  </pic:spPr>
                </pic:pic>
              </a:graphicData>
            </a:graphic>
          </wp:inline>
        </w:drawing>
      </w:r>
    </w:p>
    <w:p w14:paraId="749B22B3" w14:textId="77777777" w:rsidR="00C01376" w:rsidRDefault="00C01376" w:rsidP="00C01376">
      <w:pPr>
        <w:pStyle w:val="ListParagraph"/>
        <w:rPr>
          <w:sz w:val="24"/>
          <w:szCs w:val="24"/>
        </w:rPr>
      </w:pPr>
    </w:p>
    <w:p w14:paraId="559EC3FD" w14:textId="1214341B" w:rsidR="00C01376" w:rsidRDefault="00826B05" w:rsidP="00C01376">
      <w:pPr>
        <w:pStyle w:val="ListParagraph"/>
        <w:rPr>
          <w:sz w:val="24"/>
          <w:szCs w:val="24"/>
        </w:rPr>
      </w:pPr>
      <w:r>
        <w:rPr>
          <w:noProof/>
          <w:sz w:val="24"/>
          <w:szCs w:val="24"/>
        </w:rPr>
        <w:drawing>
          <wp:inline distT="0" distB="0" distL="0" distR="0" wp14:anchorId="7BF6DB01" wp14:editId="4D931161">
            <wp:extent cx="4910667" cy="2724526"/>
            <wp:effectExtent l="0" t="0" r="4445" b="0"/>
            <wp:docPr id="122558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35998" cy="2738580"/>
                    </a:xfrm>
                    <a:prstGeom prst="rect">
                      <a:avLst/>
                    </a:prstGeom>
                    <a:noFill/>
                  </pic:spPr>
                </pic:pic>
              </a:graphicData>
            </a:graphic>
          </wp:inline>
        </w:drawing>
      </w:r>
    </w:p>
    <w:p w14:paraId="760D1CAC" w14:textId="4DBF53EF" w:rsidR="00C01376" w:rsidRDefault="00646F0C" w:rsidP="00C01376">
      <w:pPr>
        <w:pStyle w:val="ListParagraph"/>
        <w:rPr>
          <w:sz w:val="24"/>
          <w:szCs w:val="24"/>
        </w:rPr>
      </w:pPr>
      <w:r>
        <w:rPr>
          <w:noProof/>
          <w:sz w:val="24"/>
          <w:szCs w:val="24"/>
        </w:rPr>
        <w:lastRenderedPageBreak/>
        <w:drawing>
          <wp:inline distT="0" distB="0" distL="0" distR="0" wp14:anchorId="719FC51E" wp14:editId="28F15693">
            <wp:extent cx="4047067" cy="2945442"/>
            <wp:effectExtent l="0" t="0" r="0" b="7620"/>
            <wp:docPr id="1933353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59884" cy="2954770"/>
                    </a:xfrm>
                    <a:prstGeom prst="rect">
                      <a:avLst/>
                    </a:prstGeom>
                    <a:noFill/>
                  </pic:spPr>
                </pic:pic>
              </a:graphicData>
            </a:graphic>
          </wp:inline>
        </w:drawing>
      </w:r>
    </w:p>
    <w:p w14:paraId="03E22626" w14:textId="4ED6A915" w:rsidR="00646F0C" w:rsidRPr="00646F0C" w:rsidRDefault="00646F0C" w:rsidP="00646F0C">
      <w:pPr>
        <w:rPr>
          <w:sz w:val="24"/>
          <w:szCs w:val="24"/>
        </w:rPr>
      </w:pPr>
      <w:r w:rsidRPr="00646F0C">
        <w:rPr>
          <w:sz w:val="24"/>
          <w:szCs w:val="24"/>
        </w:rPr>
        <w:t>Mapping the plants shows us where energy infrastructure is concentrated. Asia has</w:t>
      </w:r>
      <w:r>
        <w:rPr>
          <w:sz w:val="24"/>
          <w:szCs w:val="24"/>
        </w:rPr>
        <w:t xml:space="preserve"> </w:t>
      </w:r>
      <w:r w:rsidRPr="00646F0C">
        <w:rPr>
          <w:sz w:val="24"/>
          <w:szCs w:val="24"/>
        </w:rPr>
        <w:t>large clusters of fossil fuel plants, while Europe and North America show higher</w:t>
      </w:r>
      <w:r>
        <w:rPr>
          <w:sz w:val="24"/>
          <w:szCs w:val="24"/>
        </w:rPr>
        <w:t xml:space="preserve"> </w:t>
      </w:r>
      <w:r w:rsidRPr="00646F0C">
        <w:rPr>
          <w:sz w:val="24"/>
          <w:szCs w:val="24"/>
        </w:rPr>
        <w:t>renewable penetration. Geography and resource availability play a big role in</w:t>
      </w:r>
      <w:r>
        <w:rPr>
          <w:sz w:val="24"/>
          <w:szCs w:val="24"/>
        </w:rPr>
        <w:t xml:space="preserve"> </w:t>
      </w:r>
      <w:r w:rsidRPr="00646F0C">
        <w:rPr>
          <w:sz w:val="24"/>
          <w:szCs w:val="24"/>
        </w:rPr>
        <w:t>shaping these patterns.</w:t>
      </w:r>
    </w:p>
    <w:p w14:paraId="257AABD5" w14:textId="4743BAE1" w:rsidR="00C01376" w:rsidRPr="00646F0C" w:rsidRDefault="00646F0C" w:rsidP="00646F0C">
      <w:pPr>
        <w:pStyle w:val="ListParagraph"/>
        <w:numPr>
          <w:ilvl w:val="0"/>
          <w:numId w:val="16"/>
        </w:numPr>
        <w:rPr>
          <w:sz w:val="24"/>
          <w:szCs w:val="24"/>
        </w:rPr>
      </w:pPr>
      <w:r w:rsidRPr="00646F0C">
        <w:rPr>
          <w:sz w:val="24"/>
          <w:szCs w:val="24"/>
        </w:rPr>
        <w:t>Time Trends</w:t>
      </w:r>
    </w:p>
    <w:p w14:paraId="1C8ED369" w14:textId="73BC62B5" w:rsidR="00646F0C" w:rsidRDefault="00646F0C" w:rsidP="00646F0C">
      <w:pPr>
        <w:pStyle w:val="ListParagraph"/>
        <w:rPr>
          <w:sz w:val="24"/>
          <w:szCs w:val="24"/>
        </w:rPr>
      </w:pPr>
      <w:r w:rsidRPr="00646F0C">
        <w:rPr>
          <w:sz w:val="24"/>
          <w:szCs w:val="24"/>
        </w:rPr>
        <w:drawing>
          <wp:inline distT="0" distB="0" distL="0" distR="0" wp14:anchorId="1D23BD1B" wp14:editId="6EFDF3EA">
            <wp:extent cx="5486400" cy="3102610"/>
            <wp:effectExtent l="0" t="0" r="0" b="2540"/>
            <wp:docPr id="262928697" name="Picture 7">
              <a:extLst xmlns:a="http://schemas.openxmlformats.org/drawingml/2006/main">
                <a:ext uri="{FF2B5EF4-FFF2-40B4-BE49-F238E27FC236}">
                  <a16:creationId xmlns:a16="http://schemas.microsoft.com/office/drawing/2014/main" id="{E7A36D64-D348-D375-0652-0A075D9D6A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E7A36D64-D348-D375-0652-0A075D9D6A4A}"/>
                        </a:ext>
                      </a:extLst>
                    </pic:cNvPr>
                    <pic:cNvPicPr>
                      <a:picLocks noChangeAspect="1"/>
                    </pic:cNvPicPr>
                  </pic:nvPicPr>
                  <pic:blipFill>
                    <a:blip r:embed="rId16"/>
                    <a:srcRect l="439" r="670" b="846"/>
                    <a:stretch>
                      <a:fillRect/>
                    </a:stretch>
                  </pic:blipFill>
                  <pic:spPr>
                    <a:xfrm>
                      <a:off x="0" y="0"/>
                      <a:ext cx="5486400" cy="3102610"/>
                    </a:xfrm>
                    <a:prstGeom prst="rect">
                      <a:avLst/>
                    </a:prstGeom>
                  </pic:spPr>
                </pic:pic>
              </a:graphicData>
            </a:graphic>
          </wp:inline>
        </w:drawing>
      </w:r>
    </w:p>
    <w:p w14:paraId="60C70D9B" w14:textId="544DDB93" w:rsidR="00646F0C" w:rsidRDefault="00646F0C" w:rsidP="00646F0C">
      <w:pPr>
        <w:pStyle w:val="ListParagraph"/>
        <w:rPr>
          <w:sz w:val="24"/>
          <w:szCs w:val="24"/>
        </w:rPr>
      </w:pPr>
      <w:r>
        <w:rPr>
          <w:noProof/>
          <w:sz w:val="24"/>
          <w:szCs w:val="24"/>
        </w:rPr>
        <w:lastRenderedPageBreak/>
        <w:drawing>
          <wp:inline distT="0" distB="0" distL="0" distR="0" wp14:anchorId="1543A826" wp14:editId="7D625F72">
            <wp:extent cx="4930987" cy="3404963"/>
            <wp:effectExtent l="0" t="0" r="3175" b="5080"/>
            <wp:docPr id="1698412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40053" cy="3411224"/>
                    </a:xfrm>
                    <a:prstGeom prst="rect">
                      <a:avLst/>
                    </a:prstGeom>
                    <a:noFill/>
                  </pic:spPr>
                </pic:pic>
              </a:graphicData>
            </a:graphic>
          </wp:inline>
        </w:drawing>
      </w:r>
    </w:p>
    <w:p w14:paraId="120CF039" w14:textId="7E06D98B" w:rsidR="00C01376" w:rsidRDefault="00C01376" w:rsidP="00646F0C">
      <w:pPr>
        <w:pStyle w:val="ListParagraph"/>
        <w:rPr>
          <w:sz w:val="24"/>
          <w:szCs w:val="24"/>
        </w:rPr>
      </w:pPr>
    </w:p>
    <w:p w14:paraId="29BBAB4B" w14:textId="0698E322" w:rsidR="00646F0C" w:rsidRPr="00646F0C" w:rsidRDefault="00646F0C" w:rsidP="00646F0C">
      <w:pPr>
        <w:pStyle w:val="ListParagraph"/>
        <w:rPr>
          <w:sz w:val="24"/>
          <w:szCs w:val="24"/>
        </w:rPr>
      </w:pPr>
      <w:r w:rsidRPr="00646F0C">
        <w:rPr>
          <w:sz w:val="24"/>
          <w:szCs w:val="24"/>
        </w:rPr>
        <w:t>the global energy transition is underway, but progress is uneven. The data shows clear opportunities for renewables</w:t>
      </w:r>
    </w:p>
    <w:p w14:paraId="0552448F" w14:textId="05FBE6F7" w:rsidR="00884853" w:rsidRDefault="0011415E" w:rsidP="00D6485B">
      <w:pPr>
        <w:pStyle w:val="Heading1"/>
        <w:numPr>
          <w:ilvl w:val="0"/>
          <w:numId w:val="24"/>
        </w:numPr>
      </w:pPr>
      <w:bookmarkStart w:id="13" w:name="_Toc214745196"/>
      <w:r>
        <w:t>Co</w:t>
      </w:r>
      <w:r w:rsidR="00D6485B">
        <w:t>n</w:t>
      </w:r>
      <w:r>
        <w:t xml:space="preserve">clusion &amp; </w:t>
      </w:r>
      <w:r w:rsidR="00884853">
        <w:t>Recommendations:</w:t>
      </w:r>
      <w:bookmarkEnd w:id="13"/>
    </w:p>
    <w:p w14:paraId="628EA321" w14:textId="77777777" w:rsidR="00D6485B" w:rsidRDefault="00D6485B" w:rsidP="00404943">
      <w:pPr>
        <w:rPr>
          <w:sz w:val="24"/>
          <w:szCs w:val="24"/>
        </w:rPr>
      </w:pPr>
    </w:p>
    <w:p w14:paraId="2CE8BA39" w14:textId="62E4091E" w:rsidR="00404943" w:rsidRDefault="00404943" w:rsidP="00404943">
      <w:pPr>
        <w:rPr>
          <w:sz w:val="24"/>
          <w:szCs w:val="24"/>
        </w:rPr>
      </w:pPr>
      <w:r w:rsidRPr="00404943">
        <w:rPr>
          <w:sz w:val="24"/>
          <w:szCs w:val="24"/>
        </w:rPr>
        <w:t xml:space="preserve">Based on the above analysis below are my </w:t>
      </w:r>
      <w:r w:rsidR="00D6485B">
        <w:rPr>
          <w:sz w:val="24"/>
          <w:szCs w:val="24"/>
        </w:rPr>
        <w:t>conclusion</w:t>
      </w:r>
      <w:r w:rsidRPr="00404943">
        <w:rPr>
          <w:sz w:val="24"/>
          <w:szCs w:val="24"/>
        </w:rPr>
        <w:t>:</w:t>
      </w:r>
    </w:p>
    <w:p w14:paraId="7829B328" w14:textId="77777777" w:rsidR="00D6485B" w:rsidRPr="00D6485B" w:rsidRDefault="00D6485B" w:rsidP="00D6485B">
      <w:pPr>
        <w:pStyle w:val="ListParagraph"/>
        <w:numPr>
          <w:ilvl w:val="0"/>
          <w:numId w:val="31"/>
        </w:numPr>
        <w:rPr>
          <w:sz w:val="24"/>
          <w:szCs w:val="24"/>
        </w:rPr>
      </w:pPr>
      <w:r w:rsidRPr="00D6485B">
        <w:rPr>
          <w:sz w:val="24"/>
          <w:szCs w:val="24"/>
        </w:rPr>
        <w:t>Global energy transition is underway but uneven</w:t>
      </w:r>
    </w:p>
    <w:p w14:paraId="72CB0E59" w14:textId="77777777" w:rsidR="00D6485B" w:rsidRPr="00D6485B" w:rsidRDefault="00D6485B" w:rsidP="00D6485B">
      <w:pPr>
        <w:pStyle w:val="ListParagraph"/>
        <w:numPr>
          <w:ilvl w:val="0"/>
          <w:numId w:val="31"/>
        </w:numPr>
        <w:rPr>
          <w:sz w:val="24"/>
          <w:szCs w:val="24"/>
        </w:rPr>
      </w:pPr>
      <w:r w:rsidRPr="00D6485B">
        <w:rPr>
          <w:sz w:val="24"/>
          <w:szCs w:val="24"/>
        </w:rPr>
        <w:t>Although the world is transitioning, a single non-renewable plant produced far more than a renewable based plant</w:t>
      </w:r>
    </w:p>
    <w:p w14:paraId="72F2603E" w14:textId="77777777" w:rsidR="00D6485B" w:rsidRPr="00D6485B" w:rsidRDefault="00D6485B" w:rsidP="00D6485B">
      <w:pPr>
        <w:pStyle w:val="ListParagraph"/>
        <w:numPr>
          <w:ilvl w:val="0"/>
          <w:numId w:val="31"/>
        </w:numPr>
        <w:rPr>
          <w:sz w:val="24"/>
          <w:szCs w:val="24"/>
        </w:rPr>
      </w:pPr>
      <w:r w:rsidRPr="00D6485B">
        <w:rPr>
          <w:sz w:val="24"/>
          <w:szCs w:val="24"/>
        </w:rPr>
        <w:t>Data is showing clear opportunities for renewables specially in 3</w:t>
      </w:r>
      <w:r w:rsidRPr="00D6485B">
        <w:rPr>
          <w:sz w:val="24"/>
          <w:szCs w:val="24"/>
          <w:vertAlign w:val="superscript"/>
        </w:rPr>
        <w:t>rd</w:t>
      </w:r>
      <w:r w:rsidRPr="00D6485B">
        <w:rPr>
          <w:sz w:val="24"/>
          <w:szCs w:val="24"/>
        </w:rPr>
        <w:t xml:space="preserve"> world countries and Africa specifically</w:t>
      </w:r>
    </w:p>
    <w:p w14:paraId="6C0B0D1A" w14:textId="0C6DB6E8" w:rsidR="007B652D" w:rsidRDefault="00D6485B" w:rsidP="00D6485B">
      <w:pPr>
        <w:rPr>
          <w:sz w:val="24"/>
          <w:szCs w:val="24"/>
        </w:rPr>
      </w:pPr>
      <w:r>
        <w:rPr>
          <w:sz w:val="24"/>
          <w:szCs w:val="24"/>
        </w:rPr>
        <w:t>With the above analysis, I recommend the following:</w:t>
      </w:r>
    </w:p>
    <w:p w14:paraId="30D2BE5E" w14:textId="77777777" w:rsidR="00D6485B" w:rsidRPr="00D6485B" w:rsidRDefault="00D6485B" w:rsidP="00D6485B">
      <w:pPr>
        <w:rPr>
          <w:sz w:val="24"/>
          <w:szCs w:val="24"/>
        </w:rPr>
      </w:pPr>
      <w:r w:rsidRPr="00D6485B">
        <w:rPr>
          <w:sz w:val="24"/>
          <w:szCs w:val="24"/>
        </w:rPr>
        <w:t>Policy Makers:</w:t>
      </w:r>
    </w:p>
    <w:p w14:paraId="1FDDDDDD" w14:textId="77777777" w:rsidR="00D6485B" w:rsidRPr="00D6485B" w:rsidRDefault="00D6485B" w:rsidP="00D6485B">
      <w:pPr>
        <w:numPr>
          <w:ilvl w:val="0"/>
          <w:numId w:val="32"/>
        </w:numPr>
        <w:rPr>
          <w:sz w:val="24"/>
          <w:szCs w:val="24"/>
        </w:rPr>
      </w:pPr>
      <w:r w:rsidRPr="00D6485B">
        <w:rPr>
          <w:sz w:val="24"/>
          <w:szCs w:val="24"/>
        </w:rPr>
        <w:t>Plan infrastructure and Incentives for renewables. Phase out aging coal plants</w:t>
      </w:r>
    </w:p>
    <w:p w14:paraId="1D95263A" w14:textId="77777777" w:rsidR="00D6485B" w:rsidRPr="00D6485B" w:rsidRDefault="00D6485B" w:rsidP="00D6485B">
      <w:pPr>
        <w:numPr>
          <w:ilvl w:val="0"/>
          <w:numId w:val="32"/>
        </w:numPr>
        <w:rPr>
          <w:sz w:val="24"/>
          <w:szCs w:val="24"/>
        </w:rPr>
      </w:pPr>
      <w:r w:rsidRPr="00D6485B">
        <w:rPr>
          <w:sz w:val="24"/>
          <w:szCs w:val="24"/>
        </w:rPr>
        <w:lastRenderedPageBreak/>
        <w:t>Dedicate budgets and incentive for universitas and research centers with focus in renewable break throughs</w:t>
      </w:r>
    </w:p>
    <w:p w14:paraId="28BDCE01" w14:textId="77777777" w:rsidR="00D6485B" w:rsidRPr="00D6485B" w:rsidRDefault="00D6485B" w:rsidP="00D6485B">
      <w:pPr>
        <w:rPr>
          <w:sz w:val="24"/>
          <w:szCs w:val="24"/>
        </w:rPr>
      </w:pPr>
      <w:r w:rsidRPr="00D6485B">
        <w:rPr>
          <w:sz w:val="24"/>
          <w:szCs w:val="24"/>
        </w:rPr>
        <w:t>Businesses and Investors:</w:t>
      </w:r>
    </w:p>
    <w:p w14:paraId="1494D262" w14:textId="77777777" w:rsidR="00D6485B" w:rsidRPr="00D6485B" w:rsidRDefault="00D6485B" w:rsidP="00D6485B">
      <w:pPr>
        <w:numPr>
          <w:ilvl w:val="0"/>
          <w:numId w:val="33"/>
        </w:numPr>
        <w:rPr>
          <w:sz w:val="24"/>
          <w:szCs w:val="24"/>
        </w:rPr>
      </w:pPr>
      <w:r w:rsidRPr="00D6485B">
        <w:rPr>
          <w:sz w:val="24"/>
          <w:szCs w:val="24"/>
        </w:rPr>
        <w:t>Invest in Solar/Wind Projects. Ex. Prioritize solar expansion in high</w:t>
      </w:r>
      <w:r w:rsidRPr="00D6485B">
        <w:rPr>
          <w:sz w:val="24"/>
          <w:szCs w:val="24"/>
        </w:rPr>
        <w:noBreakHyphen/>
        <w:t>sun regions</w:t>
      </w:r>
    </w:p>
    <w:p w14:paraId="2C57C129" w14:textId="77777777" w:rsidR="00D6485B" w:rsidRPr="00D6485B" w:rsidRDefault="00D6485B" w:rsidP="00D6485B">
      <w:pPr>
        <w:numPr>
          <w:ilvl w:val="0"/>
          <w:numId w:val="33"/>
        </w:numPr>
        <w:rPr>
          <w:sz w:val="24"/>
          <w:szCs w:val="24"/>
        </w:rPr>
      </w:pPr>
      <w:r w:rsidRPr="00D6485B">
        <w:rPr>
          <w:sz w:val="24"/>
          <w:szCs w:val="24"/>
        </w:rPr>
        <w:t>Back R&amp;D initiatives that can improve renewable efficiency</w:t>
      </w:r>
    </w:p>
    <w:p w14:paraId="049DCF82" w14:textId="77777777" w:rsidR="00D6485B" w:rsidRPr="00D6485B" w:rsidRDefault="00D6485B" w:rsidP="00D6485B">
      <w:pPr>
        <w:rPr>
          <w:sz w:val="24"/>
          <w:szCs w:val="24"/>
        </w:rPr>
      </w:pPr>
      <w:r w:rsidRPr="00D6485B">
        <w:rPr>
          <w:sz w:val="24"/>
          <w:szCs w:val="24"/>
        </w:rPr>
        <w:t>NGOs:</w:t>
      </w:r>
    </w:p>
    <w:p w14:paraId="352E5C02" w14:textId="77777777" w:rsidR="00D6485B" w:rsidRPr="00D6485B" w:rsidRDefault="00D6485B" w:rsidP="00D6485B">
      <w:pPr>
        <w:numPr>
          <w:ilvl w:val="0"/>
          <w:numId w:val="34"/>
        </w:numPr>
        <w:rPr>
          <w:sz w:val="24"/>
          <w:szCs w:val="24"/>
        </w:rPr>
      </w:pPr>
      <w:r w:rsidRPr="00D6485B">
        <w:rPr>
          <w:sz w:val="24"/>
          <w:szCs w:val="24"/>
        </w:rPr>
        <w:t xml:space="preserve">Advocates for equitable energy access and </w:t>
      </w:r>
      <w:proofErr w:type="gramStart"/>
      <w:r w:rsidRPr="00D6485B">
        <w:rPr>
          <w:sz w:val="24"/>
          <w:szCs w:val="24"/>
          <w:lang w:val="fr-FR"/>
        </w:rPr>
        <w:t>Encourage</w:t>
      </w:r>
      <w:proofErr w:type="gramEnd"/>
      <w:r w:rsidRPr="00D6485B">
        <w:rPr>
          <w:sz w:val="24"/>
          <w:szCs w:val="24"/>
          <w:lang w:val="fr-FR"/>
        </w:rPr>
        <w:t xml:space="preserve"> </w:t>
      </w:r>
      <w:r w:rsidRPr="00D6485B">
        <w:rPr>
          <w:sz w:val="24"/>
          <w:szCs w:val="24"/>
        </w:rPr>
        <w:t>regional</w:t>
      </w:r>
      <w:r w:rsidRPr="00D6485B">
        <w:rPr>
          <w:sz w:val="24"/>
          <w:szCs w:val="24"/>
          <w:lang w:val="fr-FR"/>
        </w:rPr>
        <w:t xml:space="preserve"> collaboration on </w:t>
      </w:r>
      <w:r w:rsidRPr="00D6485B">
        <w:rPr>
          <w:sz w:val="24"/>
          <w:szCs w:val="24"/>
        </w:rPr>
        <w:t>renewables</w:t>
      </w:r>
    </w:p>
    <w:p w14:paraId="4E8C91E4" w14:textId="77777777" w:rsidR="00D6485B" w:rsidRDefault="00D6485B" w:rsidP="00D6485B">
      <w:pPr>
        <w:numPr>
          <w:ilvl w:val="0"/>
          <w:numId w:val="34"/>
        </w:numPr>
        <w:rPr>
          <w:sz w:val="24"/>
          <w:szCs w:val="24"/>
        </w:rPr>
      </w:pPr>
      <w:r w:rsidRPr="00D6485B">
        <w:rPr>
          <w:sz w:val="24"/>
          <w:szCs w:val="24"/>
        </w:rPr>
        <w:t>Support new power plants in 3</w:t>
      </w:r>
      <w:r w:rsidRPr="00D6485B">
        <w:rPr>
          <w:sz w:val="24"/>
          <w:szCs w:val="24"/>
          <w:vertAlign w:val="superscript"/>
        </w:rPr>
        <w:t>rd</w:t>
      </w:r>
      <w:r w:rsidRPr="00D6485B">
        <w:rPr>
          <w:sz w:val="24"/>
          <w:szCs w:val="24"/>
        </w:rPr>
        <w:t xml:space="preserve"> world countries with limited energy access</w:t>
      </w:r>
    </w:p>
    <w:p w14:paraId="13765849" w14:textId="7ED77686" w:rsidR="00D6485B" w:rsidRDefault="00D6485B" w:rsidP="00D6485B">
      <w:pPr>
        <w:pStyle w:val="Heading1"/>
        <w:numPr>
          <w:ilvl w:val="0"/>
          <w:numId w:val="24"/>
        </w:numPr>
      </w:pPr>
      <w:bookmarkStart w:id="14" w:name="_Toc214745197"/>
      <w:r>
        <w:t>Limitations and Assumptions</w:t>
      </w:r>
      <w:r>
        <w:t>:</w:t>
      </w:r>
      <w:bookmarkEnd w:id="14"/>
    </w:p>
    <w:p w14:paraId="1EAD64BF" w14:textId="77777777" w:rsidR="007B652D" w:rsidRDefault="007B652D" w:rsidP="007B652D">
      <w:pPr>
        <w:pStyle w:val="ListParagraph"/>
        <w:rPr>
          <w:sz w:val="24"/>
          <w:szCs w:val="24"/>
        </w:rPr>
      </w:pPr>
    </w:p>
    <w:p w14:paraId="7E83A4BB" w14:textId="16C8ED99" w:rsidR="00826B05" w:rsidRDefault="00826B05" w:rsidP="00826B05">
      <w:pPr>
        <w:pStyle w:val="ListParagraph"/>
        <w:jc w:val="both"/>
        <w:rPr>
          <w:sz w:val="24"/>
          <w:szCs w:val="24"/>
        </w:rPr>
      </w:pPr>
      <w:r w:rsidRPr="00826B05">
        <w:rPr>
          <w:sz w:val="24"/>
          <w:szCs w:val="24"/>
        </w:rPr>
        <w:t>The primary limitations are listed below:</w:t>
      </w:r>
    </w:p>
    <w:p w14:paraId="7A3B186B" w14:textId="77777777" w:rsidR="00826B05" w:rsidRDefault="00826B05" w:rsidP="00826B05">
      <w:pPr>
        <w:pStyle w:val="ListParagraph"/>
        <w:jc w:val="both"/>
        <w:rPr>
          <w:sz w:val="24"/>
          <w:szCs w:val="24"/>
        </w:rPr>
      </w:pPr>
    </w:p>
    <w:p w14:paraId="4A525F90" w14:textId="2CD45A17" w:rsidR="00826B05" w:rsidRPr="00826B05" w:rsidRDefault="00826B05" w:rsidP="00826B05">
      <w:pPr>
        <w:pStyle w:val="ListParagraph"/>
        <w:numPr>
          <w:ilvl w:val="0"/>
          <w:numId w:val="35"/>
        </w:numPr>
        <w:jc w:val="both"/>
        <w:rPr>
          <w:sz w:val="24"/>
          <w:szCs w:val="24"/>
        </w:rPr>
      </w:pPr>
      <w:r w:rsidRPr="00826B05">
        <w:rPr>
          <w:sz w:val="24"/>
          <w:szCs w:val="24"/>
        </w:rPr>
        <w:t>Data availability (of small and renewable power</w:t>
      </w:r>
      <w:r>
        <w:rPr>
          <w:sz w:val="24"/>
          <w:szCs w:val="24"/>
        </w:rPr>
        <w:t xml:space="preserve"> </w:t>
      </w:r>
      <w:r w:rsidRPr="00826B05">
        <w:rPr>
          <w:sz w:val="24"/>
          <w:szCs w:val="24"/>
        </w:rPr>
        <w:t>plants)</w:t>
      </w:r>
    </w:p>
    <w:p w14:paraId="05EF7808" w14:textId="51E23636" w:rsidR="00826B05" w:rsidRPr="00826B05" w:rsidRDefault="00826B05" w:rsidP="00826B05">
      <w:pPr>
        <w:pStyle w:val="ListParagraph"/>
        <w:numPr>
          <w:ilvl w:val="0"/>
          <w:numId w:val="35"/>
        </w:numPr>
        <w:jc w:val="both"/>
        <w:rPr>
          <w:sz w:val="24"/>
          <w:szCs w:val="24"/>
        </w:rPr>
      </w:pPr>
      <w:r w:rsidRPr="00826B05">
        <w:rPr>
          <w:sz w:val="24"/>
          <w:szCs w:val="24"/>
        </w:rPr>
        <w:t>Reporting delay</w:t>
      </w:r>
    </w:p>
    <w:p w14:paraId="4EDC7DC8" w14:textId="6E46997E" w:rsidR="00826B05" w:rsidRPr="00826B05" w:rsidRDefault="00826B05" w:rsidP="00826B05">
      <w:pPr>
        <w:pStyle w:val="ListParagraph"/>
        <w:numPr>
          <w:ilvl w:val="0"/>
          <w:numId w:val="35"/>
        </w:numPr>
        <w:jc w:val="both"/>
        <w:rPr>
          <w:sz w:val="24"/>
          <w:szCs w:val="24"/>
        </w:rPr>
      </w:pPr>
      <w:r w:rsidRPr="00826B05">
        <w:rPr>
          <w:sz w:val="24"/>
          <w:szCs w:val="24"/>
        </w:rPr>
        <w:t>Data reliability</w:t>
      </w:r>
    </w:p>
    <w:p w14:paraId="4D2CD2B2" w14:textId="4FA14695" w:rsidR="00826B05" w:rsidRDefault="00826B05" w:rsidP="00826B05">
      <w:pPr>
        <w:pStyle w:val="ListParagraph"/>
        <w:numPr>
          <w:ilvl w:val="0"/>
          <w:numId w:val="35"/>
        </w:numPr>
        <w:jc w:val="both"/>
        <w:rPr>
          <w:sz w:val="24"/>
          <w:szCs w:val="24"/>
        </w:rPr>
      </w:pPr>
      <w:r w:rsidRPr="00826B05">
        <w:rPr>
          <w:sz w:val="24"/>
          <w:szCs w:val="24"/>
        </w:rPr>
        <w:t>Lack of operational data reported (electricity</w:t>
      </w:r>
      <w:r>
        <w:rPr>
          <w:sz w:val="24"/>
          <w:szCs w:val="24"/>
        </w:rPr>
        <w:t xml:space="preserve"> </w:t>
      </w:r>
      <w:r w:rsidRPr="00826B05">
        <w:rPr>
          <w:sz w:val="24"/>
          <w:szCs w:val="24"/>
        </w:rPr>
        <w:t>generation, emissions, water use)</w:t>
      </w:r>
    </w:p>
    <w:p w14:paraId="00E3EE6C" w14:textId="77777777" w:rsidR="00826B05" w:rsidRPr="00826B05" w:rsidRDefault="00826B05" w:rsidP="00826B05">
      <w:pPr>
        <w:pStyle w:val="ListParagraph"/>
        <w:ind w:left="1080"/>
        <w:jc w:val="both"/>
        <w:rPr>
          <w:sz w:val="24"/>
          <w:szCs w:val="24"/>
        </w:rPr>
      </w:pPr>
    </w:p>
    <w:p w14:paraId="4C033D5D" w14:textId="3EF02ED3" w:rsidR="00D6485B" w:rsidRDefault="00826B05" w:rsidP="00826B05">
      <w:pPr>
        <w:pStyle w:val="ListParagraph"/>
        <w:jc w:val="both"/>
        <w:rPr>
          <w:sz w:val="24"/>
          <w:szCs w:val="24"/>
        </w:rPr>
      </w:pPr>
      <w:r w:rsidRPr="00826B05">
        <w:rPr>
          <w:sz w:val="24"/>
          <w:szCs w:val="24"/>
        </w:rPr>
        <w:t>Data availability is the primary limitation. Because most</w:t>
      </w:r>
      <w:r>
        <w:rPr>
          <w:sz w:val="24"/>
          <w:szCs w:val="24"/>
        </w:rPr>
        <w:t xml:space="preserve"> </w:t>
      </w:r>
      <w:r w:rsidRPr="00826B05">
        <w:rPr>
          <w:sz w:val="24"/>
          <w:szCs w:val="24"/>
        </w:rPr>
        <w:t>countries do not</w:t>
      </w:r>
      <w:r>
        <w:rPr>
          <w:sz w:val="24"/>
          <w:szCs w:val="24"/>
        </w:rPr>
        <w:t xml:space="preserve"> </w:t>
      </w:r>
      <w:r w:rsidRPr="00826B05">
        <w:rPr>
          <w:sz w:val="24"/>
          <w:szCs w:val="24"/>
        </w:rPr>
        <w:t>publicly report their power sector data,</w:t>
      </w:r>
      <w:r>
        <w:rPr>
          <w:sz w:val="24"/>
          <w:szCs w:val="24"/>
        </w:rPr>
        <w:t xml:space="preserve"> </w:t>
      </w:r>
      <w:r w:rsidRPr="00826B05">
        <w:rPr>
          <w:sz w:val="24"/>
          <w:szCs w:val="24"/>
        </w:rPr>
        <w:t>it is not feasible to assemble 100 percent power plant</w:t>
      </w:r>
      <w:r>
        <w:rPr>
          <w:sz w:val="24"/>
          <w:szCs w:val="24"/>
        </w:rPr>
        <w:t xml:space="preserve"> </w:t>
      </w:r>
      <w:r w:rsidRPr="00826B05">
        <w:rPr>
          <w:sz w:val="24"/>
          <w:szCs w:val="24"/>
        </w:rPr>
        <w:t>coverage. It is particularly difficult to identify the smaller,</w:t>
      </w:r>
      <w:r>
        <w:rPr>
          <w:sz w:val="24"/>
          <w:szCs w:val="24"/>
        </w:rPr>
        <w:t xml:space="preserve"> </w:t>
      </w:r>
      <w:r w:rsidRPr="00826B05">
        <w:rPr>
          <w:sz w:val="24"/>
          <w:szCs w:val="24"/>
        </w:rPr>
        <w:t>distributed power plants, a category that includes smaller</w:t>
      </w:r>
      <w:r>
        <w:rPr>
          <w:sz w:val="24"/>
          <w:szCs w:val="24"/>
        </w:rPr>
        <w:t xml:space="preserve"> </w:t>
      </w:r>
      <w:r w:rsidRPr="00826B05">
        <w:rPr>
          <w:sz w:val="24"/>
          <w:szCs w:val="24"/>
        </w:rPr>
        <w:t>renewables and diesel generators.</w:t>
      </w:r>
      <w:r>
        <w:rPr>
          <w:sz w:val="24"/>
          <w:szCs w:val="24"/>
        </w:rPr>
        <w:t xml:space="preserve"> </w:t>
      </w:r>
      <w:r w:rsidRPr="00826B05">
        <w:rPr>
          <w:sz w:val="24"/>
          <w:szCs w:val="24"/>
        </w:rPr>
        <w:t>Renewable power plants are not always reported in public</w:t>
      </w:r>
      <w:r>
        <w:rPr>
          <w:sz w:val="24"/>
          <w:szCs w:val="24"/>
        </w:rPr>
        <w:t xml:space="preserve"> </w:t>
      </w:r>
      <w:r w:rsidRPr="00826B05">
        <w:rPr>
          <w:sz w:val="24"/>
          <w:szCs w:val="24"/>
        </w:rPr>
        <w:t>documentation as they are relatively new and smaller,</w:t>
      </w:r>
      <w:r>
        <w:rPr>
          <w:sz w:val="24"/>
          <w:szCs w:val="24"/>
        </w:rPr>
        <w:t xml:space="preserve"> </w:t>
      </w:r>
      <w:r w:rsidRPr="00826B05">
        <w:rPr>
          <w:sz w:val="24"/>
          <w:szCs w:val="24"/>
        </w:rPr>
        <w:t>causing wind and solar plants to have the lowest global</w:t>
      </w:r>
      <w:r>
        <w:rPr>
          <w:sz w:val="24"/>
          <w:szCs w:val="24"/>
        </w:rPr>
        <w:t xml:space="preserve"> </w:t>
      </w:r>
      <w:r w:rsidRPr="00826B05">
        <w:rPr>
          <w:sz w:val="24"/>
          <w:szCs w:val="24"/>
        </w:rPr>
        <w:t>coverage of installed capacity in the database (38 percent</w:t>
      </w:r>
      <w:r>
        <w:rPr>
          <w:sz w:val="24"/>
          <w:szCs w:val="24"/>
        </w:rPr>
        <w:t xml:space="preserve"> </w:t>
      </w:r>
      <w:r w:rsidRPr="00826B05">
        <w:rPr>
          <w:sz w:val="24"/>
          <w:szCs w:val="24"/>
        </w:rPr>
        <w:t>and 30 percent, respectively). Conventional power plants,</w:t>
      </w:r>
      <w:r>
        <w:rPr>
          <w:sz w:val="24"/>
          <w:szCs w:val="24"/>
        </w:rPr>
        <w:t xml:space="preserve"> </w:t>
      </w:r>
      <w:r w:rsidRPr="00826B05">
        <w:rPr>
          <w:sz w:val="24"/>
          <w:szCs w:val="24"/>
        </w:rPr>
        <w:t>including thermal and large hydro plants, are more extensively</w:t>
      </w:r>
      <w:r>
        <w:rPr>
          <w:sz w:val="24"/>
          <w:szCs w:val="24"/>
        </w:rPr>
        <w:t xml:space="preserve"> </w:t>
      </w:r>
      <w:r w:rsidRPr="00826B05">
        <w:rPr>
          <w:sz w:val="24"/>
          <w:szCs w:val="24"/>
        </w:rPr>
        <w:t>covered</w:t>
      </w:r>
      <w:r>
        <w:rPr>
          <w:sz w:val="24"/>
          <w:szCs w:val="24"/>
        </w:rPr>
        <w:t>.</w:t>
      </w:r>
    </w:p>
    <w:p w14:paraId="39F74310" w14:textId="1295186D" w:rsidR="00826B05" w:rsidRDefault="00826B05" w:rsidP="00826B05">
      <w:pPr>
        <w:pStyle w:val="Heading1"/>
        <w:numPr>
          <w:ilvl w:val="0"/>
          <w:numId w:val="24"/>
        </w:numPr>
      </w:pPr>
      <w:bookmarkStart w:id="15" w:name="_Toc214745198"/>
      <w:r>
        <w:lastRenderedPageBreak/>
        <w:t>References</w:t>
      </w:r>
      <w:bookmarkEnd w:id="15"/>
    </w:p>
    <w:p w14:paraId="5DD47D19" w14:textId="77777777" w:rsidR="00826B05" w:rsidRDefault="00826B05" w:rsidP="00826B05">
      <w:pPr>
        <w:pStyle w:val="ListParagraph"/>
        <w:rPr>
          <w:sz w:val="24"/>
          <w:szCs w:val="24"/>
        </w:rPr>
      </w:pPr>
    </w:p>
    <w:p w14:paraId="3BD02271" w14:textId="77777777" w:rsidR="00826B05" w:rsidRDefault="00826B05" w:rsidP="00826B05">
      <w:pPr>
        <w:pStyle w:val="ListParagraph"/>
        <w:jc w:val="both"/>
        <w:rPr>
          <w:sz w:val="24"/>
          <w:szCs w:val="24"/>
        </w:rPr>
      </w:pPr>
      <w:r w:rsidRPr="00826B05">
        <w:rPr>
          <w:sz w:val="24"/>
          <w:szCs w:val="24"/>
        </w:rPr>
        <w:t>The primary limitations are listed below:</w:t>
      </w:r>
    </w:p>
    <w:p w14:paraId="3AC61448" w14:textId="76A7BA45" w:rsidR="00826B05" w:rsidRDefault="00826B05" w:rsidP="00826B05">
      <w:pPr>
        <w:pStyle w:val="ListParagraph"/>
        <w:numPr>
          <w:ilvl w:val="0"/>
          <w:numId w:val="36"/>
        </w:numPr>
        <w:jc w:val="both"/>
        <w:rPr>
          <w:sz w:val="24"/>
          <w:szCs w:val="24"/>
        </w:rPr>
      </w:pPr>
      <w:r w:rsidRPr="00826B05">
        <w:rPr>
          <w:sz w:val="24"/>
          <w:szCs w:val="24"/>
        </w:rPr>
        <w:t>A GLOBAL DATABASE OF POWER PLANTS</w:t>
      </w:r>
      <w:r>
        <w:rPr>
          <w:sz w:val="24"/>
          <w:szCs w:val="24"/>
        </w:rPr>
        <w:t xml:space="preserve"> - </w:t>
      </w:r>
      <w:r w:rsidRPr="00826B05">
        <w:rPr>
          <w:sz w:val="24"/>
          <w:szCs w:val="24"/>
        </w:rPr>
        <w:t>LOGAN BYERS, JOHANNES FRIEDRICH, ROMAN HENNIG, AARON KRESSIG, XINYUE LI,</w:t>
      </w:r>
      <w:r>
        <w:rPr>
          <w:sz w:val="24"/>
          <w:szCs w:val="24"/>
        </w:rPr>
        <w:t xml:space="preserve"> </w:t>
      </w:r>
      <w:r w:rsidRPr="00826B05">
        <w:rPr>
          <w:sz w:val="24"/>
          <w:szCs w:val="24"/>
        </w:rPr>
        <w:t>COLIN MCCORMICK, LAURA MALAGUZZI VALERI</w:t>
      </w:r>
      <w:r>
        <w:rPr>
          <w:sz w:val="24"/>
          <w:szCs w:val="24"/>
        </w:rPr>
        <w:t>.</w:t>
      </w:r>
    </w:p>
    <w:p w14:paraId="2A59F207" w14:textId="061E0DDC" w:rsidR="00826B05" w:rsidRPr="00826B05" w:rsidRDefault="00826B05" w:rsidP="00826B05">
      <w:pPr>
        <w:pStyle w:val="ListParagraph"/>
        <w:numPr>
          <w:ilvl w:val="0"/>
          <w:numId w:val="36"/>
        </w:numPr>
        <w:jc w:val="both"/>
        <w:rPr>
          <w:sz w:val="24"/>
          <w:szCs w:val="24"/>
        </w:rPr>
      </w:pPr>
      <w:r>
        <w:rPr>
          <w:sz w:val="24"/>
          <w:szCs w:val="24"/>
        </w:rPr>
        <w:t xml:space="preserve">Data Set: </w:t>
      </w:r>
      <w:hyperlink r:id="rId18" w:history="1">
        <w:r w:rsidRPr="00826B05">
          <w:rPr>
            <w:rStyle w:val="Hyperlink"/>
            <w:sz w:val="24"/>
            <w:szCs w:val="24"/>
          </w:rPr>
          <w:t>Link</w:t>
        </w:r>
      </w:hyperlink>
    </w:p>
    <w:sectPr w:rsidR="00826B05" w:rsidRPr="00826B05">
      <w:footerReference w:type="default" r:id="rId19"/>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3BE87" w14:textId="77777777" w:rsidR="002C4993" w:rsidRDefault="002C4993" w:rsidP="00C6554A">
      <w:pPr>
        <w:spacing w:before="0" w:after="0" w:line="240" w:lineRule="auto"/>
      </w:pPr>
      <w:r>
        <w:separator/>
      </w:r>
    </w:p>
  </w:endnote>
  <w:endnote w:type="continuationSeparator" w:id="0">
    <w:p w14:paraId="3AEE1665" w14:textId="77777777" w:rsidR="002C4993" w:rsidRDefault="002C4993"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8A1D3" w14:textId="77777777" w:rsidR="002F1E36"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BBD0D" w14:textId="77777777" w:rsidR="002C4993" w:rsidRDefault="002C4993" w:rsidP="00C6554A">
      <w:pPr>
        <w:spacing w:before="0" w:after="0" w:line="240" w:lineRule="auto"/>
      </w:pPr>
      <w:r>
        <w:separator/>
      </w:r>
    </w:p>
  </w:footnote>
  <w:footnote w:type="continuationSeparator" w:id="0">
    <w:p w14:paraId="2152983E" w14:textId="77777777" w:rsidR="002C4993" w:rsidRDefault="002C4993"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9A074D2"/>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5F53FBB"/>
    <w:multiLevelType w:val="hybridMultilevel"/>
    <w:tmpl w:val="D71A91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7EA59CE"/>
    <w:multiLevelType w:val="hybridMultilevel"/>
    <w:tmpl w:val="3FD6445C"/>
    <w:lvl w:ilvl="0" w:tplc="01BC01A4">
      <w:start w:val="1"/>
      <w:numFmt w:val="decimal"/>
      <w:lvlText w:val="%1-"/>
      <w:lvlJc w:val="left"/>
      <w:pPr>
        <w:ind w:left="1145" w:hanging="360"/>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3" w15:restartNumberingAfterBreak="0">
    <w:nsid w:val="0B446D9F"/>
    <w:multiLevelType w:val="hybridMultilevel"/>
    <w:tmpl w:val="F732FCAE"/>
    <w:lvl w:ilvl="0" w:tplc="5CBE4D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0E144010"/>
    <w:multiLevelType w:val="hybridMultilevel"/>
    <w:tmpl w:val="21366F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0B5270C"/>
    <w:multiLevelType w:val="hybridMultilevel"/>
    <w:tmpl w:val="9F5C107C"/>
    <w:lvl w:ilvl="0" w:tplc="A2E6D8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90476D5"/>
    <w:multiLevelType w:val="hybridMultilevel"/>
    <w:tmpl w:val="23C6DAE6"/>
    <w:lvl w:ilvl="0" w:tplc="8B60828C">
      <w:numFmt w:val="bullet"/>
      <w:lvlText w:val="-"/>
      <w:lvlJc w:val="left"/>
      <w:pPr>
        <w:ind w:left="720" w:hanging="360"/>
      </w:pPr>
      <w:rPr>
        <w:rFonts w:ascii="Constantia" w:eastAsiaTheme="minorHAnsi" w:hAnsi="Constant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5B6388"/>
    <w:multiLevelType w:val="hybridMultilevel"/>
    <w:tmpl w:val="5A803D16"/>
    <w:lvl w:ilvl="0" w:tplc="504862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C0E0C3E"/>
    <w:multiLevelType w:val="hybridMultilevel"/>
    <w:tmpl w:val="CB98FFCC"/>
    <w:lvl w:ilvl="0" w:tplc="5CBE4D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E74635"/>
    <w:multiLevelType w:val="hybridMultilevel"/>
    <w:tmpl w:val="24B0C27C"/>
    <w:lvl w:ilvl="0" w:tplc="7F82128E">
      <w:numFmt w:val="bullet"/>
      <w:lvlText w:val="-"/>
      <w:lvlJc w:val="left"/>
      <w:pPr>
        <w:ind w:left="785" w:hanging="360"/>
      </w:pPr>
      <w:rPr>
        <w:rFonts w:ascii="Constantia" w:eastAsiaTheme="minorHAnsi" w:hAnsi="Constantia" w:cstheme="minorBidi"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1" w15:restartNumberingAfterBreak="0">
    <w:nsid w:val="3596683E"/>
    <w:multiLevelType w:val="hybridMultilevel"/>
    <w:tmpl w:val="CB46F74C"/>
    <w:lvl w:ilvl="0" w:tplc="BF72234E">
      <w:start w:val="1"/>
      <w:numFmt w:val="bullet"/>
      <w:lvlText w:val="-"/>
      <w:lvlJc w:val="left"/>
      <w:pPr>
        <w:tabs>
          <w:tab w:val="num" w:pos="720"/>
        </w:tabs>
        <w:ind w:left="720" w:hanging="360"/>
      </w:pPr>
      <w:rPr>
        <w:rFonts w:ascii="Times New Roman" w:hAnsi="Times New Roman" w:hint="default"/>
      </w:rPr>
    </w:lvl>
    <w:lvl w:ilvl="1" w:tplc="BF06EEC4" w:tentative="1">
      <w:start w:val="1"/>
      <w:numFmt w:val="bullet"/>
      <w:lvlText w:val="-"/>
      <w:lvlJc w:val="left"/>
      <w:pPr>
        <w:tabs>
          <w:tab w:val="num" w:pos="1440"/>
        </w:tabs>
        <w:ind w:left="1440" w:hanging="360"/>
      </w:pPr>
      <w:rPr>
        <w:rFonts w:ascii="Times New Roman" w:hAnsi="Times New Roman" w:hint="default"/>
      </w:rPr>
    </w:lvl>
    <w:lvl w:ilvl="2" w:tplc="65863F4C" w:tentative="1">
      <w:start w:val="1"/>
      <w:numFmt w:val="bullet"/>
      <w:lvlText w:val="-"/>
      <w:lvlJc w:val="left"/>
      <w:pPr>
        <w:tabs>
          <w:tab w:val="num" w:pos="2160"/>
        </w:tabs>
        <w:ind w:left="2160" w:hanging="360"/>
      </w:pPr>
      <w:rPr>
        <w:rFonts w:ascii="Times New Roman" w:hAnsi="Times New Roman" w:hint="default"/>
      </w:rPr>
    </w:lvl>
    <w:lvl w:ilvl="3" w:tplc="D6DA14F0" w:tentative="1">
      <w:start w:val="1"/>
      <w:numFmt w:val="bullet"/>
      <w:lvlText w:val="-"/>
      <w:lvlJc w:val="left"/>
      <w:pPr>
        <w:tabs>
          <w:tab w:val="num" w:pos="2880"/>
        </w:tabs>
        <w:ind w:left="2880" w:hanging="360"/>
      </w:pPr>
      <w:rPr>
        <w:rFonts w:ascii="Times New Roman" w:hAnsi="Times New Roman" w:hint="default"/>
      </w:rPr>
    </w:lvl>
    <w:lvl w:ilvl="4" w:tplc="C268B904" w:tentative="1">
      <w:start w:val="1"/>
      <w:numFmt w:val="bullet"/>
      <w:lvlText w:val="-"/>
      <w:lvlJc w:val="left"/>
      <w:pPr>
        <w:tabs>
          <w:tab w:val="num" w:pos="3600"/>
        </w:tabs>
        <w:ind w:left="3600" w:hanging="360"/>
      </w:pPr>
      <w:rPr>
        <w:rFonts w:ascii="Times New Roman" w:hAnsi="Times New Roman" w:hint="default"/>
      </w:rPr>
    </w:lvl>
    <w:lvl w:ilvl="5" w:tplc="657A9444" w:tentative="1">
      <w:start w:val="1"/>
      <w:numFmt w:val="bullet"/>
      <w:lvlText w:val="-"/>
      <w:lvlJc w:val="left"/>
      <w:pPr>
        <w:tabs>
          <w:tab w:val="num" w:pos="4320"/>
        </w:tabs>
        <w:ind w:left="4320" w:hanging="360"/>
      </w:pPr>
      <w:rPr>
        <w:rFonts w:ascii="Times New Roman" w:hAnsi="Times New Roman" w:hint="default"/>
      </w:rPr>
    </w:lvl>
    <w:lvl w:ilvl="6" w:tplc="5C64E934" w:tentative="1">
      <w:start w:val="1"/>
      <w:numFmt w:val="bullet"/>
      <w:lvlText w:val="-"/>
      <w:lvlJc w:val="left"/>
      <w:pPr>
        <w:tabs>
          <w:tab w:val="num" w:pos="5040"/>
        </w:tabs>
        <w:ind w:left="5040" w:hanging="360"/>
      </w:pPr>
      <w:rPr>
        <w:rFonts w:ascii="Times New Roman" w:hAnsi="Times New Roman" w:hint="default"/>
      </w:rPr>
    </w:lvl>
    <w:lvl w:ilvl="7" w:tplc="2F32E5F6" w:tentative="1">
      <w:start w:val="1"/>
      <w:numFmt w:val="bullet"/>
      <w:lvlText w:val="-"/>
      <w:lvlJc w:val="left"/>
      <w:pPr>
        <w:tabs>
          <w:tab w:val="num" w:pos="5760"/>
        </w:tabs>
        <w:ind w:left="5760" w:hanging="360"/>
      </w:pPr>
      <w:rPr>
        <w:rFonts w:ascii="Times New Roman" w:hAnsi="Times New Roman" w:hint="default"/>
      </w:rPr>
    </w:lvl>
    <w:lvl w:ilvl="8" w:tplc="B6FC927A"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AC90B6C"/>
    <w:multiLevelType w:val="hybridMultilevel"/>
    <w:tmpl w:val="9A344796"/>
    <w:lvl w:ilvl="0" w:tplc="A4D28438">
      <w:start w:val="1"/>
      <w:numFmt w:val="bullet"/>
      <w:lvlText w:val="-"/>
      <w:lvlJc w:val="left"/>
      <w:pPr>
        <w:tabs>
          <w:tab w:val="num" w:pos="720"/>
        </w:tabs>
        <w:ind w:left="720" w:hanging="360"/>
      </w:pPr>
      <w:rPr>
        <w:rFonts w:ascii="Times New Roman" w:hAnsi="Times New Roman" w:hint="default"/>
      </w:rPr>
    </w:lvl>
    <w:lvl w:ilvl="1" w:tplc="D5C23186" w:tentative="1">
      <w:start w:val="1"/>
      <w:numFmt w:val="bullet"/>
      <w:lvlText w:val="-"/>
      <w:lvlJc w:val="left"/>
      <w:pPr>
        <w:tabs>
          <w:tab w:val="num" w:pos="1440"/>
        </w:tabs>
        <w:ind w:left="1440" w:hanging="360"/>
      </w:pPr>
      <w:rPr>
        <w:rFonts w:ascii="Times New Roman" w:hAnsi="Times New Roman" w:hint="default"/>
      </w:rPr>
    </w:lvl>
    <w:lvl w:ilvl="2" w:tplc="2E5E406E" w:tentative="1">
      <w:start w:val="1"/>
      <w:numFmt w:val="bullet"/>
      <w:lvlText w:val="-"/>
      <w:lvlJc w:val="left"/>
      <w:pPr>
        <w:tabs>
          <w:tab w:val="num" w:pos="2160"/>
        </w:tabs>
        <w:ind w:left="2160" w:hanging="360"/>
      </w:pPr>
      <w:rPr>
        <w:rFonts w:ascii="Times New Roman" w:hAnsi="Times New Roman" w:hint="default"/>
      </w:rPr>
    </w:lvl>
    <w:lvl w:ilvl="3" w:tplc="20FCABB8" w:tentative="1">
      <w:start w:val="1"/>
      <w:numFmt w:val="bullet"/>
      <w:lvlText w:val="-"/>
      <w:lvlJc w:val="left"/>
      <w:pPr>
        <w:tabs>
          <w:tab w:val="num" w:pos="2880"/>
        </w:tabs>
        <w:ind w:left="2880" w:hanging="360"/>
      </w:pPr>
      <w:rPr>
        <w:rFonts w:ascii="Times New Roman" w:hAnsi="Times New Roman" w:hint="default"/>
      </w:rPr>
    </w:lvl>
    <w:lvl w:ilvl="4" w:tplc="2B56DE4A" w:tentative="1">
      <w:start w:val="1"/>
      <w:numFmt w:val="bullet"/>
      <w:lvlText w:val="-"/>
      <w:lvlJc w:val="left"/>
      <w:pPr>
        <w:tabs>
          <w:tab w:val="num" w:pos="3600"/>
        </w:tabs>
        <w:ind w:left="3600" w:hanging="360"/>
      </w:pPr>
      <w:rPr>
        <w:rFonts w:ascii="Times New Roman" w:hAnsi="Times New Roman" w:hint="default"/>
      </w:rPr>
    </w:lvl>
    <w:lvl w:ilvl="5" w:tplc="4558C1EE" w:tentative="1">
      <w:start w:val="1"/>
      <w:numFmt w:val="bullet"/>
      <w:lvlText w:val="-"/>
      <w:lvlJc w:val="left"/>
      <w:pPr>
        <w:tabs>
          <w:tab w:val="num" w:pos="4320"/>
        </w:tabs>
        <w:ind w:left="4320" w:hanging="360"/>
      </w:pPr>
      <w:rPr>
        <w:rFonts w:ascii="Times New Roman" w:hAnsi="Times New Roman" w:hint="default"/>
      </w:rPr>
    </w:lvl>
    <w:lvl w:ilvl="6" w:tplc="493E2618" w:tentative="1">
      <w:start w:val="1"/>
      <w:numFmt w:val="bullet"/>
      <w:lvlText w:val="-"/>
      <w:lvlJc w:val="left"/>
      <w:pPr>
        <w:tabs>
          <w:tab w:val="num" w:pos="5040"/>
        </w:tabs>
        <w:ind w:left="5040" w:hanging="360"/>
      </w:pPr>
      <w:rPr>
        <w:rFonts w:ascii="Times New Roman" w:hAnsi="Times New Roman" w:hint="default"/>
      </w:rPr>
    </w:lvl>
    <w:lvl w:ilvl="7" w:tplc="D97ADA92" w:tentative="1">
      <w:start w:val="1"/>
      <w:numFmt w:val="bullet"/>
      <w:lvlText w:val="-"/>
      <w:lvlJc w:val="left"/>
      <w:pPr>
        <w:tabs>
          <w:tab w:val="num" w:pos="5760"/>
        </w:tabs>
        <w:ind w:left="5760" w:hanging="360"/>
      </w:pPr>
      <w:rPr>
        <w:rFonts w:ascii="Times New Roman" w:hAnsi="Times New Roman" w:hint="default"/>
      </w:rPr>
    </w:lvl>
    <w:lvl w:ilvl="8" w:tplc="AE66F5C4"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5DDA32E0"/>
    <w:multiLevelType w:val="hybridMultilevel"/>
    <w:tmpl w:val="EBEC4A58"/>
    <w:lvl w:ilvl="0" w:tplc="9950347C">
      <w:start w:val="1"/>
      <w:numFmt w:val="bullet"/>
      <w:lvlText w:val="-"/>
      <w:lvlJc w:val="left"/>
      <w:pPr>
        <w:tabs>
          <w:tab w:val="num" w:pos="720"/>
        </w:tabs>
        <w:ind w:left="720" w:hanging="360"/>
      </w:pPr>
      <w:rPr>
        <w:rFonts w:ascii="Times New Roman" w:hAnsi="Times New Roman" w:hint="default"/>
      </w:rPr>
    </w:lvl>
    <w:lvl w:ilvl="1" w:tplc="D966BCAA" w:tentative="1">
      <w:start w:val="1"/>
      <w:numFmt w:val="bullet"/>
      <w:lvlText w:val="-"/>
      <w:lvlJc w:val="left"/>
      <w:pPr>
        <w:tabs>
          <w:tab w:val="num" w:pos="1440"/>
        </w:tabs>
        <w:ind w:left="1440" w:hanging="360"/>
      </w:pPr>
      <w:rPr>
        <w:rFonts w:ascii="Times New Roman" w:hAnsi="Times New Roman" w:hint="default"/>
      </w:rPr>
    </w:lvl>
    <w:lvl w:ilvl="2" w:tplc="3B78E714" w:tentative="1">
      <w:start w:val="1"/>
      <w:numFmt w:val="bullet"/>
      <w:lvlText w:val="-"/>
      <w:lvlJc w:val="left"/>
      <w:pPr>
        <w:tabs>
          <w:tab w:val="num" w:pos="2160"/>
        </w:tabs>
        <w:ind w:left="2160" w:hanging="360"/>
      </w:pPr>
      <w:rPr>
        <w:rFonts w:ascii="Times New Roman" w:hAnsi="Times New Roman" w:hint="default"/>
      </w:rPr>
    </w:lvl>
    <w:lvl w:ilvl="3" w:tplc="9192F9CC" w:tentative="1">
      <w:start w:val="1"/>
      <w:numFmt w:val="bullet"/>
      <w:lvlText w:val="-"/>
      <w:lvlJc w:val="left"/>
      <w:pPr>
        <w:tabs>
          <w:tab w:val="num" w:pos="2880"/>
        </w:tabs>
        <w:ind w:left="2880" w:hanging="360"/>
      </w:pPr>
      <w:rPr>
        <w:rFonts w:ascii="Times New Roman" w:hAnsi="Times New Roman" w:hint="default"/>
      </w:rPr>
    </w:lvl>
    <w:lvl w:ilvl="4" w:tplc="88B07358" w:tentative="1">
      <w:start w:val="1"/>
      <w:numFmt w:val="bullet"/>
      <w:lvlText w:val="-"/>
      <w:lvlJc w:val="left"/>
      <w:pPr>
        <w:tabs>
          <w:tab w:val="num" w:pos="3600"/>
        </w:tabs>
        <w:ind w:left="3600" w:hanging="360"/>
      </w:pPr>
      <w:rPr>
        <w:rFonts w:ascii="Times New Roman" w:hAnsi="Times New Roman" w:hint="default"/>
      </w:rPr>
    </w:lvl>
    <w:lvl w:ilvl="5" w:tplc="54103FD4" w:tentative="1">
      <w:start w:val="1"/>
      <w:numFmt w:val="bullet"/>
      <w:lvlText w:val="-"/>
      <w:lvlJc w:val="left"/>
      <w:pPr>
        <w:tabs>
          <w:tab w:val="num" w:pos="4320"/>
        </w:tabs>
        <w:ind w:left="4320" w:hanging="360"/>
      </w:pPr>
      <w:rPr>
        <w:rFonts w:ascii="Times New Roman" w:hAnsi="Times New Roman" w:hint="default"/>
      </w:rPr>
    </w:lvl>
    <w:lvl w:ilvl="6" w:tplc="0A687B5C" w:tentative="1">
      <w:start w:val="1"/>
      <w:numFmt w:val="bullet"/>
      <w:lvlText w:val="-"/>
      <w:lvlJc w:val="left"/>
      <w:pPr>
        <w:tabs>
          <w:tab w:val="num" w:pos="5040"/>
        </w:tabs>
        <w:ind w:left="5040" w:hanging="360"/>
      </w:pPr>
      <w:rPr>
        <w:rFonts w:ascii="Times New Roman" w:hAnsi="Times New Roman" w:hint="default"/>
      </w:rPr>
    </w:lvl>
    <w:lvl w:ilvl="7" w:tplc="D632DC02" w:tentative="1">
      <w:start w:val="1"/>
      <w:numFmt w:val="bullet"/>
      <w:lvlText w:val="-"/>
      <w:lvlJc w:val="left"/>
      <w:pPr>
        <w:tabs>
          <w:tab w:val="num" w:pos="5760"/>
        </w:tabs>
        <w:ind w:left="5760" w:hanging="360"/>
      </w:pPr>
      <w:rPr>
        <w:rFonts w:ascii="Times New Roman" w:hAnsi="Times New Roman" w:hint="default"/>
      </w:rPr>
    </w:lvl>
    <w:lvl w:ilvl="8" w:tplc="CF18431A"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5F837E47"/>
    <w:multiLevelType w:val="hybridMultilevel"/>
    <w:tmpl w:val="F1DA0168"/>
    <w:lvl w:ilvl="0" w:tplc="B1F807D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8A0D90"/>
    <w:multiLevelType w:val="hybridMultilevel"/>
    <w:tmpl w:val="1EF4E5DA"/>
    <w:lvl w:ilvl="0" w:tplc="8B60828C">
      <w:numFmt w:val="bullet"/>
      <w:lvlText w:val="-"/>
      <w:lvlJc w:val="left"/>
      <w:pPr>
        <w:ind w:left="720" w:hanging="360"/>
      </w:pPr>
      <w:rPr>
        <w:rFonts w:ascii="Constantia" w:eastAsiaTheme="minorHAnsi" w:hAnsi="Constant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BE1638"/>
    <w:multiLevelType w:val="hybridMultilevel"/>
    <w:tmpl w:val="3B4E7AC0"/>
    <w:lvl w:ilvl="0" w:tplc="01BC01A4">
      <w:start w:val="1"/>
      <w:numFmt w:val="decimal"/>
      <w:lvlText w:val="%1-"/>
      <w:lvlJc w:val="left"/>
      <w:pPr>
        <w:ind w:left="114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F711CC"/>
    <w:multiLevelType w:val="hybridMultilevel"/>
    <w:tmpl w:val="5088D16C"/>
    <w:lvl w:ilvl="0" w:tplc="7F82128E">
      <w:numFmt w:val="bullet"/>
      <w:lvlText w:val="-"/>
      <w:lvlJc w:val="left"/>
      <w:pPr>
        <w:ind w:left="1080" w:hanging="360"/>
      </w:pPr>
      <w:rPr>
        <w:rFonts w:ascii="Constantia" w:eastAsiaTheme="minorHAnsi" w:hAnsi="Constant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7BC60C3"/>
    <w:multiLevelType w:val="hybridMultilevel"/>
    <w:tmpl w:val="EE5823C2"/>
    <w:lvl w:ilvl="0" w:tplc="7F82128E">
      <w:numFmt w:val="bullet"/>
      <w:lvlText w:val="-"/>
      <w:lvlJc w:val="left"/>
      <w:pPr>
        <w:ind w:left="1080" w:hanging="360"/>
      </w:pPr>
      <w:rPr>
        <w:rFonts w:ascii="Constantia" w:eastAsiaTheme="minorHAnsi" w:hAnsi="Constant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8C5635"/>
    <w:multiLevelType w:val="hybridMultilevel"/>
    <w:tmpl w:val="F73672BE"/>
    <w:lvl w:ilvl="0" w:tplc="8B60828C">
      <w:numFmt w:val="bullet"/>
      <w:lvlText w:val="-"/>
      <w:lvlJc w:val="left"/>
      <w:pPr>
        <w:ind w:left="1080" w:hanging="360"/>
      </w:pPr>
      <w:rPr>
        <w:rFonts w:ascii="Constantia" w:eastAsiaTheme="minorHAnsi" w:hAnsi="Constant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E067995"/>
    <w:multiLevelType w:val="hybridMultilevel"/>
    <w:tmpl w:val="D71A9106"/>
    <w:lvl w:ilvl="0" w:tplc="5CBE4D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4316D9"/>
    <w:multiLevelType w:val="hybridMultilevel"/>
    <w:tmpl w:val="6D9C6CAE"/>
    <w:lvl w:ilvl="0" w:tplc="C9C89A68">
      <w:start w:val="1"/>
      <w:numFmt w:val="bullet"/>
      <w:lvlText w:val="-"/>
      <w:lvlJc w:val="left"/>
      <w:pPr>
        <w:tabs>
          <w:tab w:val="num" w:pos="720"/>
        </w:tabs>
        <w:ind w:left="720" w:hanging="360"/>
      </w:pPr>
      <w:rPr>
        <w:rFonts w:ascii="Times New Roman" w:hAnsi="Times New Roman" w:hint="default"/>
      </w:rPr>
    </w:lvl>
    <w:lvl w:ilvl="1" w:tplc="054A2036" w:tentative="1">
      <w:start w:val="1"/>
      <w:numFmt w:val="bullet"/>
      <w:lvlText w:val="-"/>
      <w:lvlJc w:val="left"/>
      <w:pPr>
        <w:tabs>
          <w:tab w:val="num" w:pos="1440"/>
        </w:tabs>
        <w:ind w:left="1440" w:hanging="360"/>
      </w:pPr>
      <w:rPr>
        <w:rFonts w:ascii="Times New Roman" w:hAnsi="Times New Roman" w:hint="default"/>
      </w:rPr>
    </w:lvl>
    <w:lvl w:ilvl="2" w:tplc="37CAA956" w:tentative="1">
      <w:start w:val="1"/>
      <w:numFmt w:val="bullet"/>
      <w:lvlText w:val="-"/>
      <w:lvlJc w:val="left"/>
      <w:pPr>
        <w:tabs>
          <w:tab w:val="num" w:pos="2160"/>
        </w:tabs>
        <w:ind w:left="2160" w:hanging="360"/>
      </w:pPr>
      <w:rPr>
        <w:rFonts w:ascii="Times New Roman" w:hAnsi="Times New Roman" w:hint="default"/>
      </w:rPr>
    </w:lvl>
    <w:lvl w:ilvl="3" w:tplc="D6587ABC" w:tentative="1">
      <w:start w:val="1"/>
      <w:numFmt w:val="bullet"/>
      <w:lvlText w:val="-"/>
      <w:lvlJc w:val="left"/>
      <w:pPr>
        <w:tabs>
          <w:tab w:val="num" w:pos="2880"/>
        </w:tabs>
        <w:ind w:left="2880" w:hanging="360"/>
      </w:pPr>
      <w:rPr>
        <w:rFonts w:ascii="Times New Roman" w:hAnsi="Times New Roman" w:hint="default"/>
      </w:rPr>
    </w:lvl>
    <w:lvl w:ilvl="4" w:tplc="E854993E" w:tentative="1">
      <w:start w:val="1"/>
      <w:numFmt w:val="bullet"/>
      <w:lvlText w:val="-"/>
      <w:lvlJc w:val="left"/>
      <w:pPr>
        <w:tabs>
          <w:tab w:val="num" w:pos="3600"/>
        </w:tabs>
        <w:ind w:left="3600" w:hanging="360"/>
      </w:pPr>
      <w:rPr>
        <w:rFonts w:ascii="Times New Roman" w:hAnsi="Times New Roman" w:hint="default"/>
      </w:rPr>
    </w:lvl>
    <w:lvl w:ilvl="5" w:tplc="70CCC058" w:tentative="1">
      <w:start w:val="1"/>
      <w:numFmt w:val="bullet"/>
      <w:lvlText w:val="-"/>
      <w:lvlJc w:val="left"/>
      <w:pPr>
        <w:tabs>
          <w:tab w:val="num" w:pos="4320"/>
        </w:tabs>
        <w:ind w:left="4320" w:hanging="360"/>
      </w:pPr>
      <w:rPr>
        <w:rFonts w:ascii="Times New Roman" w:hAnsi="Times New Roman" w:hint="default"/>
      </w:rPr>
    </w:lvl>
    <w:lvl w:ilvl="6" w:tplc="A2B6BB6A" w:tentative="1">
      <w:start w:val="1"/>
      <w:numFmt w:val="bullet"/>
      <w:lvlText w:val="-"/>
      <w:lvlJc w:val="left"/>
      <w:pPr>
        <w:tabs>
          <w:tab w:val="num" w:pos="5040"/>
        </w:tabs>
        <w:ind w:left="5040" w:hanging="360"/>
      </w:pPr>
      <w:rPr>
        <w:rFonts w:ascii="Times New Roman" w:hAnsi="Times New Roman" w:hint="default"/>
      </w:rPr>
    </w:lvl>
    <w:lvl w:ilvl="7" w:tplc="7F0EE3FC" w:tentative="1">
      <w:start w:val="1"/>
      <w:numFmt w:val="bullet"/>
      <w:lvlText w:val="-"/>
      <w:lvlJc w:val="left"/>
      <w:pPr>
        <w:tabs>
          <w:tab w:val="num" w:pos="5760"/>
        </w:tabs>
        <w:ind w:left="5760" w:hanging="360"/>
      </w:pPr>
      <w:rPr>
        <w:rFonts w:ascii="Times New Roman" w:hAnsi="Times New Roman" w:hint="default"/>
      </w:rPr>
    </w:lvl>
    <w:lvl w:ilvl="8" w:tplc="FB884DF8" w:tentative="1">
      <w:start w:val="1"/>
      <w:numFmt w:val="bullet"/>
      <w:lvlText w:val="-"/>
      <w:lvlJc w:val="left"/>
      <w:pPr>
        <w:tabs>
          <w:tab w:val="num" w:pos="6480"/>
        </w:tabs>
        <w:ind w:left="6480" w:hanging="360"/>
      </w:pPr>
      <w:rPr>
        <w:rFonts w:ascii="Times New Roman" w:hAnsi="Times New Roman" w:hint="default"/>
      </w:rPr>
    </w:lvl>
  </w:abstractNum>
  <w:num w:numId="1" w16cid:durableId="1305281171">
    <w:abstractNumId w:val="9"/>
  </w:num>
  <w:num w:numId="2" w16cid:durableId="505904155">
    <w:abstractNumId w:val="8"/>
  </w:num>
  <w:num w:numId="3" w16cid:durableId="1795634476">
    <w:abstractNumId w:val="8"/>
  </w:num>
  <w:num w:numId="4" w16cid:durableId="2071032666">
    <w:abstractNumId w:val="9"/>
  </w:num>
  <w:num w:numId="5" w16cid:durableId="1443957060">
    <w:abstractNumId w:val="22"/>
  </w:num>
  <w:num w:numId="6" w16cid:durableId="30155937">
    <w:abstractNumId w:val="10"/>
  </w:num>
  <w:num w:numId="7" w16cid:durableId="1982465783">
    <w:abstractNumId w:val="14"/>
  </w:num>
  <w:num w:numId="8" w16cid:durableId="881290351">
    <w:abstractNumId w:val="7"/>
  </w:num>
  <w:num w:numId="9" w16cid:durableId="1126504026">
    <w:abstractNumId w:val="6"/>
  </w:num>
  <w:num w:numId="10" w16cid:durableId="1967001862">
    <w:abstractNumId w:val="5"/>
  </w:num>
  <w:num w:numId="11" w16cid:durableId="91976690">
    <w:abstractNumId w:val="4"/>
  </w:num>
  <w:num w:numId="12" w16cid:durableId="1712418164">
    <w:abstractNumId w:val="3"/>
  </w:num>
  <w:num w:numId="13" w16cid:durableId="555555407">
    <w:abstractNumId w:val="2"/>
  </w:num>
  <w:num w:numId="14" w16cid:durableId="1176574684">
    <w:abstractNumId w:val="1"/>
  </w:num>
  <w:num w:numId="15" w16cid:durableId="881984250">
    <w:abstractNumId w:val="0"/>
  </w:num>
  <w:num w:numId="16" w16cid:durableId="1272400905">
    <w:abstractNumId w:val="17"/>
  </w:num>
  <w:num w:numId="17" w16cid:durableId="500311841">
    <w:abstractNumId w:val="25"/>
  </w:num>
  <w:num w:numId="18" w16cid:durableId="1087189129">
    <w:abstractNumId w:val="31"/>
  </w:num>
  <w:num w:numId="19" w16cid:durableId="451244214">
    <w:abstractNumId w:val="11"/>
  </w:num>
  <w:num w:numId="20" w16cid:durableId="1035428365">
    <w:abstractNumId w:val="19"/>
  </w:num>
  <w:num w:numId="21" w16cid:durableId="1131872532">
    <w:abstractNumId w:val="13"/>
  </w:num>
  <w:num w:numId="22" w16cid:durableId="1921256416">
    <w:abstractNumId w:val="9"/>
  </w:num>
  <w:num w:numId="23" w16cid:durableId="1204638750">
    <w:abstractNumId w:val="28"/>
  </w:num>
  <w:num w:numId="24" w16cid:durableId="2103410526">
    <w:abstractNumId w:val="15"/>
  </w:num>
  <w:num w:numId="25" w16cid:durableId="1381782385">
    <w:abstractNumId w:val="29"/>
  </w:num>
  <w:num w:numId="26" w16cid:durableId="269823671">
    <w:abstractNumId w:val="30"/>
  </w:num>
  <w:num w:numId="27" w16cid:durableId="1173882218">
    <w:abstractNumId w:val="26"/>
  </w:num>
  <w:num w:numId="28" w16cid:durableId="1347828423">
    <w:abstractNumId w:val="20"/>
  </w:num>
  <w:num w:numId="29" w16cid:durableId="2019654033">
    <w:abstractNumId w:val="12"/>
  </w:num>
  <w:num w:numId="30" w16cid:durableId="1651903974">
    <w:abstractNumId w:val="27"/>
  </w:num>
  <w:num w:numId="31" w16cid:durableId="100804692">
    <w:abstractNumId w:val="23"/>
  </w:num>
  <w:num w:numId="32" w16cid:durableId="1398699471">
    <w:abstractNumId w:val="24"/>
  </w:num>
  <w:num w:numId="33" w16cid:durableId="1682319558">
    <w:abstractNumId w:val="21"/>
  </w:num>
  <w:num w:numId="34" w16cid:durableId="1261180584">
    <w:abstractNumId w:val="32"/>
  </w:num>
  <w:num w:numId="35" w16cid:durableId="1401515600">
    <w:abstractNumId w:val="16"/>
  </w:num>
  <w:num w:numId="36" w16cid:durableId="179886488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708"/>
    <w:rsid w:val="0011415E"/>
    <w:rsid w:val="001A122A"/>
    <w:rsid w:val="0021290E"/>
    <w:rsid w:val="002554CD"/>
    <w:rsid w:val="00293B83"/>
    <w:rsid w:val="002B4294"/>
    <w:rsid w:val="002C4993"/>
    <w:rsid w:val="002F1E36"/>
    <w:rsid w:val="00333D0D"/>
    <w:rsid w:val="00354A5B"/>
    <w:rsid w:val="00377C33"/>
    <w:rsid w:val="00404943"/>
    <w:rsid w:val="00474760"/>
    <w:rsid w:val="004C049F"/>
    <w:rsid w:val="005000E2"/>
    <w:rsid w:val="00536308"/>
    <w:rsid w:val="00561177"/>
    <w:rsid w:val="00573EA0"/>
    <w:rsid w:val="005D2656"/>
    <w:rsid w:val="005F2A3E"/>
    <w:rsid w:val="00613E77"/>
    <w:rsid w:val="00627DE4"/>
    <w:rsid w:val="00646F0C"/>
    <w:rsid w:val="006A3CE7"/>
    <w:rsid w:val="007A1B72"/>
    <w:rsid w:val="007B652D"/>
    <w:rsid w:val="00826B05"/>
    <w:rsid w:val="00884853"/>
    <w:rsid w:val="0094175E"/>
    <w:rsid w:val="009C26FA"/>
    <w:rsid w:val="00C01376"/>
    <w:rsid w:val="00C43112"/>
    <w:rsid w:val="00C500CD"/>
    <w:rsid w:val="00C6554A"/>
    <w:rsid w:val="00D6485B"/>
    <w:rsid w:val="00E12C49"/>
    <w:rsid w:val="00E97C50"/>
    <w:rsid w:val="00ED7C44"/>
    <w:rsid w:val="00F24362"/>
    <w:rsid w:val="00F47DA7"/>
    <w:rsid w:val="00FA0708"/>
    <w:rsid w:val="00FB19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79DAB0"/>
  <w15:chartTrackingRefBased/>
  <w15:docId w15:val="{1D23F3D6-6040-4369-B1AF-C691CD09A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6FA"/>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styleId="TOCHeading">
    <w:name w:val="TOC Heading"/>
    <w:basedOn w:val="Heading1"/>
    <w:next w:val="Normal"/>
    <w:uiPriority w:val="39"/>
    <w:unhideWhenUsed/>
    <w:qFormat/>
    <w:rsid w:val="0094175E"/>
    <w:pPr>
      <w:spacing w:before="240" w:after="0" w:line="259" w:lineRule="auto"/>
      <w:contextualSpacing w:val="0"/>
      <w:outlineLvl w:val="9"/>
    </w:pPr>
    <w:rPr>
      <w:szCs w:val="32"/>
    </w:rPr>
  </w:style>
  <w:style w:type="paragraph" w:styleId="TOC1">
    <w:name w:val="toc 1"/>
    <w:basedOn w:val="Normal"/>
    <w:next w:val="Normal"/>
    <w:autoRedefine/>
    <w:uiPriority w:val="39"/>
    <w:unhideWhenUsed/>
    <w:rsid w:val="0094175E"/>
    <w:pPr>
      <w:spacing w:after="100"/>
    </w:pPr>
  </w:style>
  <w:style w:type="paragraph" w:styleId="TOC2">
    <w:name w:val="toc 2"/>
    <w:basedOn w:val="Normal"/>
    <w:next w:val="Normal"/>
    <w:autoRedefine/>
    <w:uiPriority w:val="39"/>
    <w:unhideWhenUsed/>
    <w:rsid w:val="0094175E"/>
    <w:pPr>
      <w:spacing w:after="100"/>
      <w:ind w:left="220"/>
    </w:pPr>
  </w:style>
  <w:style w:type="paragraph" w:styleId="ListParagraph">
    <w:name w:val="List Paragraph"/>
    <w:basedOn w:val="Normal"/>
    <w:uiPriority w:val="34"/>
    <w:unhideWhenUsed/>
    <w:qFormat/>
    <w:rsid w:val="00E12C49"/>
    <w:pPr>
      <w:ind w:left="720"/>
      <w:contextualSpacing/>
    </w:pPr>
  </w:style>
  <w:style w:type="character" w:styleId="UnresolvedMention">
    <w:name w:val="Unresolved Mention"/>
    <w:basedOn w:val="DefaultParagraphFont"/>
    <w:uiPriority w:val="99"/>
    <w:semiHidden/>
    <w:unhideWhenUsed/>
    <w:rsid w:val="004747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rldpopulationreview.com/country-rankings/list-of-countries-by-continent" TargetMode="External"/><Relationship Id="rId13" Type="http://schemas.openxmlformats.org/officeDocument/2006/relationships/image" Target="media/image5.png"/><Relationship Id="rId18" Type="http://schemas.openxmlformats.org/officeDocument/2006/relationships/hyperlink" Target="https://datasets.wri.org/datasets/global-power-plant-database?map=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%3D%3D"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_o_a\AppData\Local\Microsoft\Office\16.0\DTS\en-US%7b4AB47CDE-9CF7-4AD9-8AEC-4E8BF9E90B4F%7d\%7b1ECB0C0F-618A-484B-90BB-84BA28FC0A9B%7dTF1f75cea0-c848-4caf-b47d-6cb36ce18799d83c335b_win32-12e0587c7c54.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E2EA40-27E9-4D0C-8FB9-9FF9FF5C3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{1ECB0C0F-618A-484B-90BB-84BA28FC0A9B}TF1f75cea0-c848-4caf-b47d-6cb36ce18799d83c335b_win32-12e0587c7c54.dotx</Template>
  <TotalTime>256</TotalTime>
  <Pages>1</Pages>
  <Words>1376</Words>
  <Characters>7844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abdalla ashi</dc:creator>
  <cp:keywords/>
  <dc:description/>
  <cp:lastModifiedBy>abdalla ashi</cp:lastModifiedBy>
  <cp:revision>14</cp:revision>
  <cp:lastPrinted>2025-11-22T20:07:00Z</cp:lastPrinted>
  <dcterms:created xsi:type="dcterms:W3CDTF">2025-11-03T15:21:00Z</dcterms:created>
  <dcterms:modified xsi:type="dcterms:W3CDTF">2025-11-22T20:07:00Z</dcterms:modified>
</cp:coreProperties>
</file>